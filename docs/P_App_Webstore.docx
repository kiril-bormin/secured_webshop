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4BFDE" w14:textId="77777777" w:rsidR="00411F94" w:rsidRPr="007625C0" w:rsidRDefault="008D52EE" w:rsidP="008D52EE">
      <w:pPr>
        <w:pStyle w:val="Titre1"/>
      </w:pPr>
      <w:r>
        <w:t>I</w:t>
      </w:r>
      <w:r w:rsidRPr="007625C0">
        <w:t xml:space="preserve">NFORMATIONS </w:t>
      </w:r>
      <w:r>
        <w:t>GENERALES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4132"/>
        <w:gridCol w:w="2661"/>
      </w:tblGrid>
      <w:tr w:rsidR="00E711C5" w:rsidRPr="000C4CDE" w14:paraId="468D4637" w14:textId="77777777" w:rsidTr="7BA58CC9">
        <w:trPr>
          <w:trHeight w:val="992"/>
          <w:jc w:val="center"/>
        </w:trPr>
        <w:tc>
          <w:tcPr>
            <w:tcW w:w="2835" w:type="dxa"/>
            <w:vMerge w:val="restart"/>
            <w:vAlign w:val="center"/>
          </w:tcPr>
          <w:p w14:paraId="40A1A1C8" w14:textId="77777777" w:rsidR="00E711C5" w:rsidRPr="000C4CDE" w:rsidRDefault="00E711C5" w:rsidP="000C4CDE">
            <w:r w:rsidRPr="000C4CDE">
              <w:t>Candidat</w:t>
            </w:r>
            <w:r w:rsidR="00AB4A9D">
              <w:t>(s)</w:t>
            </w:r>
            <w:r w:rsidRPr="000C4CDE">
              <w:t xml:space="preserve"> :</w:t>
            </w:r>
          </w:p>
        </w:tc>
        <w:tc>
          <w:tcPr>
            <w:tcW w:w="4132" w:type="dxa"/>
            <w:vAlign w:val="center"/>
          </w:tcPr>
          <w:p w14:paraId="13C8527F" w14:textId="3A4AEC2F" w:rsidR="00E711C5" w:rsidRPr="000C4CDE" w:rsidRDefault="00E711C5" w:rsidP="00816CF4">
            <w:r w:rsidRPr="000C4CDE">
              <w:t>Nom :</w:t>
            </w:r>
            <w:r w:rsidR="00B603D9" w:rsidRPr="000C4CDE">
              <w:t xml:space="preserve"> </w:t>
            </w:r>
          </w:p>
        </w:tc>
        <w:tc>
          <w:tcPr>
            <w:tcW w:w="2661" w:type="dxa"/>
            <w:vAlign w:val="center"/>
          </w:tcPr>
          <w:p w14:paraId="071187A4" w14:textId="6753ABDA" w:rsidR="00E711C5" w:rsidRPr="000C4CDE" w:rsidRDefault="00E711C5" w:rsidP="00816CF4">
            <w:r w:rsidRPr="00B85085">
              <w:t>Prénom </w:t>
            </w:r>
            <w:r w:rsidRPr="000C4CDE">
              <w:t>:</w:t>
            </w:r>
            <w:r w:rsidR="00B603D9" w:rsidRPr="000C4CDE">
              <w:t xml:space="preserve"> </w:t>
            </w:r>
          </w:p>
        </w:tc>
      </w:tr>
      <w:tr w:rsidR="00C21F40" w:rsidRPr="000C4CDE" w14:paraId="173301FB" w14:textId="77777777" w:rsidTr="7BA58CC9">
        <w:trPr>
          <w:trHeight w:val="715"/>
          <w:jc w:val="center"/>
        </w:trPr>
        <w:tc>
          <w:tcPr>
            <w:tcW w:w="2835" w:type="dxa"/>
            <w:vMerge/>
            <w:vAlign w:val="center"/>
          </w:tcPr>
          <w:p w14:paraId="34CB8931" w14:textId="77777777" w:rsidR="00C21F40" w:rsidRPr="000C4CDE" w:rsidRDefault="00C21F40" w:rsidP="00C21F40"/>
        </w:tc>
        <w:tc>
          <w:tcPr>
            <w:tcW w:w="4132" w:type="dxa"/>
            <w:vAlign w:val="center"/>
          </w:tcPr>
          <w:p w14:paraId="7F5AF523" w14:textId="62A54E20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5F7B45D6" w14:textId="7AB30799" w:rsidR="00C21F40" w:rsidRPr="000C4CDE" w:rsidRDefault="00C21F40" w:rsidP="00C21F40">
            <w:r w:rsidRPr="00B85085">
              <w:t>Prénom </w:t>
            </w:r>
            <w:r w:rsidRPr="000C4CDE">
              <w:t xml:space="preserve">: </w:t>
            </w:r>
          </w:p>
        </w:tc>
      </w:tr>
      <w:tr w:rsidR="00C21F40" w:rsidRPr="000C4CDE" w14:paraId="37C6211C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1ADFA87E" w14:textId="77777777" w:rsidR="00C21F40" w:rsidRPr="000C4CDE" w:rsidRDefault="00C21F40" w:rsidP="00C21F40">
            <w:r w:rsidRPr="000C4CDE">
              <w:t>Lieu de travail :</w:t>
            </w:r>
          </w:p>
        </w:tc>
        <w:tc>
          <w:tcPr>
            <w:tcW w:w="6793" w:type="dxa"/>
            <w:gridSpan w:val="2"/>
            <w:vAlign w:val="center"/>
          </w:tcPr>
          <w:p w14:paraId="114FA6FE" w14:textId="61CB4B52" w:rsidR="00C21F40" w:rsidRPr="000C4CDE" w:rsidRDefault="00C21F40" w:rsidP="00C21F40">
            <w:r w:rsidRPr="000C4CDE">
              <w:t>ETML</w:t>
            </w:r>
          </w:p>
        </w:tc>
      </w:tr>
      <w:tr w:rsidR="00C21F40" w:rsidRPr="000C4CDE" w14:paraId="40F98318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46F109E9" w14:textId="77777777" w:rsidR="00C21F40" w:rsidRPr="000C4CDE" w:rsidRDefault="00C21F40" w:rsidP="00C21F40">
            <w:r w:rsidRPr="000C4CDE">
              <w:t>Chef de projet :</w:t>
            </w:r>
          </w:p>
        </w:tc>
        <w:tc>
          <w:tcPr>
            <w:tcW w:w="4132" w:type="dxa"/>
            <w:vAlign w:val="center"/>
          </w:tcPr>
          <w:p w14:paraId="28160836" w14:textId="77777777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7045CDEA" w14:textId="77777777" w:rsidR="00C21F40" w:rsidRPr="000C4CDE" w:rsidRDefault="00C21F40" w:rsidP="00C21F40">
            <w:r w:rsidRPr="000C4CDE">
              <w:t xml:space="preserve">Prénom : </w:t>
            </w:r>
          </w:p>
        </w:tc>
      </w:tr>
      <w:tr w:rsidR="00C21F40" w:rsidRPr="000C4CDE" w14:paraId="7AC9D237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624ADFBF" w14:textId="77777777" w:rsidR="00C21F40" w:rsidRPr="000C4CDE" w:rsidRDefault="00C21F40" w:rsidP="00C21F40">
            <w:r w:rsidRPr="000C4CDE">
              <w:t xml:space="preserve">Présentation : </w:t>
            </w:r>
          </w:p>
        </w:tc>
        <w:tc>
          <w:tcPr>
            <w:tcW w:w="6793" w:type="dxa"/>
            <w:gridSpan w:val="2"/>
            <w:vAlign w:val="center"/>
          </w:tcPr>
          <w:p w14:paraId="6D769F4A" w14:textId="2EB125BC" w:rsidR="00C21F40" w:rsidRPr="000C4CDE" w:rsidRDefault="009E01B1" w:rsidP="00C21F40">
            <w:r>
              <w:t>Pas de présentation prévue, mais validation de chaque activité réalisée avec l’enseignant</w:t>
            </w:r>
          </w:p>
        </w:tc>
      </w:tr>
      <w:tr w:rsidR="00C21F40" w:rsidRPr="000C4CDE" w14:paraId="38E47C64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2B927D65" w14:textId="183D892E" w:rsidR="00C21F40" w:rsidRPr="000C4CDE" w:rsidRDefault="00C21F40" w:rsidP="00C21F40">
            <w:r w:rsidRPr="000C4CDE">
              <w:t>Nombre d</w:t>
            </w:r>
            <w:r>
              <w:t>e périodes</w:t>
            </w:r>
            <w:r w:rsidRPr="000C4CDE">
              <w:t xml:space="preserve"> :</w:t>
            </w:r>
          </w:p>
        </w:tc>
        <w:tc>
          <w:tcPr>
            <w:tcW w:w="6793" w:type="dxa"/>
            <w:gridSpan w:val="2"/>
            <w:vAlign w:val="center"/>
          </w:tcPr>
          <w:p w14:paraId="2DE15772" w14:textId="1703B3CF" w:rsidR="00C21F40" w:rsidRPr="000C4CDE" w:rsidRDefault="003269D6" w:rsidP="00C21F40">
            <w:r>
              <w:t>24p</w:t>
            </w:r>
          </w:p>
        </w:tc>
      </w:tr>
    </w:tbl>
    <w:p w14:paraId="3084E936" w14:textId="77777777" w:rsidR="00411F94" w:rsidRPr="007625C0" w:rsidRDefault="008D52EE" w:rsidP="008D52EE">
      <w:pPr>
        <w:pStyle w:val="Titre1"/>
      </w:pPr>
      <w:r>
        <w:t>P</w:t>
      </w:r>
      <w:r w:rsidR="00411F94" w:rsidRPr="007625C0">
        <w:t>ROCÉDURE</w:t>
      </w:r>
    </w:p>
    <w:p w14:paraId="75F39122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réalise un travail personnel sur la base d'un cahier</w:t>
      </w:r>
      <w:r w:rsidR="00114E0A" w:rsidRPr="008D06A1">
        <w:t xml:space="preserve"> d</w:t>
      </w:r>
      <w:r w:rsidRPr="008D06A1">
        <w:t>es charges reçu le premier jour de l'épreuve.</w:t>
      </w:r>
    </w:p>
    <w:p w14:paraId="1C13C15C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cahier des charges est commenté et discuté avec l'élève. Par sa signature,</w:t>
      </w:r>
      <w:r w:rsidR="00114E0A" w:rsidRPr="008D06A1">
        <w:t xml:space="preserve"> </w:t>
      </w:r>
      <w:r w:rsidRPr="008D06A1">
        <w:t>l'élève accepte le travail proposé.</w:t>
      </w:r>
    </w:p>
    <w:p w14:paraId="3CEDB193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L'élève a connaissance de la grille d'évaluation avant de débuter</w:t>
      </w:r>
      <w:r w:rsidR="00114E0A" w:rsidRPr="008D06A1">
        <w:t xml:space="preserve"> </w:t>
      </w:r>
      <w:r w:rsidRPr="008D06A1">
        <w:t>le travail.</w:t>
      </w:r>
    </w:p>
    <w:p w14:paraId="05C2355D" w14:textId="72B40D4B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Il est entièrement responsable de la sécurité de ses données.</w:t>
      </w:r>
    </w:p>
    <w:p w14:paraId="0685E5E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En cas de</w:t>
      </w:r>
      <w:r w:rsidR="00114E0A" w:rsidRPr="008D06A1">
        <w:t xml:space="preserve"> </w:t>
      </w:r>
      <w:r w:rsidRPr="008D06A1">
        <w:t>problèmes graves, le candidat avertit son chef de projet au plus</w:t>
      </w:r>
      <w:r w:rsidR="00114E0A" w:rsidRPr="008D06A1">
        <w:t xml:space="preserve"> </w:t>
      </w:r>
      <w:r w:rsidRPr="008D06A1">
        <w:t>vite.</w:t>
      </w:r>
    </w:p>
    <w:p w14:paraId="59D1ED2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a la possibilité d’obtenir de l’aide externe et doit le</w:t>
      </w:r>
      <w:r w:rsidR="00114E0A" w:rsidRPr="008D06A1">
        <w:t xml:space="preserve"> </w:t>
      </w:r>
      <w:r w:rsidRPr="008D06A1">
        <w:t>mentionner dans</w:t>
      </w:r>
      <w:r w:rsidR="00114E0A" w:rsidRPr="008D06A1">
        <w:t xml:space="preserve"> </w:t>
      </w:r>
      <w:r w:rsidRPr="008D06A1">
        <w:t>son rapport final.</w:t>
      </w:r>
    </w:p>
    <w:p w14:paraId="3FDEE69B" w14:textId="0BB86A52" w:rsidR="00C21F40" w:rsidRDefault="00C21F40" w:rsidP="00114CF8">
      <w:pPr>
        <w:pStyle w:val="Paragraphedeliste"/>
        <w:numPr>
          <w:ilvl w:val="0"/>
          <w:numId w:val="5"/>
        </w:numPr>
      </w:pPr>
      <w:r>
        <w:t xml:space="preserve">Les projets sont réalisés </w:t>
      </w:r>
      <w:r w:rsidR="00B57005">
        <w:t>seul</w:t>
      </w:r>
    </w:p>
    <w:p w14:paraId="6D574754" w14:textId="3B5F3960" w:rsidR="00C21F40" w:rsidRDefault="00C21F40" w:rsidP="7BA58CC9">
      <w:pPr>
        <w:pStyle w:val="Paragraphedeliste"/>
        <w:numPr>
          <w:ilvl w:val="0"/>
          <w:numId w:val="5"/>
        </w:numPr>
      </w:pPr>
      <w:r>
        <w:t>Le projet est évalué selon la grille d’évaluation.</w:t>
      </w:r>
    </w:p>
    <w:p w14:paraId="3E793BA4" w14:textId="1D86CB8E" w:rsidR="008B2FB0" w:rsidRDefault="008B2FB0"/>
    <w:p w14:paraId="26F44630" w14:textId="3A028946" w:rsidR="00411F94" w:rsidRDefault="00CA34FD" w:rsidP="0034690C">
      <w:pPr>
        <w:pStyle w:val="Titre1"/>
        <w:keepNext/>
        <w:keepLines/>
      </w:pPr>
      <w:r>
        <w:t>S</w:t>
      </w:r>
      <w:r w:rsidR="00411F94" w:rsidRPr="007625C0">
        <w:t>UJET</w:t>
      </w:r>
      <w:r w:rsidR="00D86611">
        <w:t xml:space="preserve"> : </w:t>
      </w:r>
      <w:r w:rsidR="009E01B1">
        <w:t>Web store</w:t>
      </w:r>
      <w:r w:rsidR="00C12324">
        <w:t xml:space="preserve"> sécurisé</w:t>
      </w:r>
    </w:p>
    <w:p w14:paraId="1E789515" w14:textId="12F403CF" w:rsidR="005F414B" w:rsidRPr="00274C77" w:rsidRDefault="00C12324" w:rsidP="00274C77">
      <w:pPr>
        <w:pStyle w:val="Corpsdetexte"/>
        <w:rPr>
          <w:lang w:val="fr-CH"/>
        </w:rPr>
      </w:pPr>
      <w:r>
        <w:rPr>
          <w:lang w:val="fr-CH"/>
        </w:rPr>
        <w:t xml:space="preserve">Sécurisation d’un </w:t>
      </w:r>
      <w:r w:rsidR="009E01B1">
        <w:rPr>
          <w:lang w:val="fr-CH"/>
        </w:rPr>
        <w:t>web store</w:t>
      </w:r>
      <w:r w:rsidR="00312479">
        <w:rPr>
          <w:lang w:val="fr-CH"/>
        </w:rPr>
        <w:t xml:space="preserve"> Node.JS fourni.</w:t>
      </w:r>
    </w:p>
    <w:p w14:paraId="5E0B23D9" w14:textId="1F057843" w:rsidR="00AB4A9D" w:rsidRDefault="007359B0" w:rsidP="00C21F40">
      <w:pPr>
        <w:pStyle w:val="Titre1"/>
      </w:pPr>
      <w:r>
        <w:t>OBJECTIF</w:t>
      </w:r>
      <w:r w:rsidR="00AB4A9D">
        <w:t xml:space="preserve"> DU PROJET</w:t>
      </w:r>
    </w:p>
    <w:p w14:paraId="0A4A92DF" w14:textId="449BF6A2" w:rsidR="00114CF8" w:rsidRDefault="00A647D5" w:rsidP="003061D8">
      <w:r>
        <w:t xml:space="preserve">Le but de ce projet est de vous </w:t>
      </w:r>
      <w:r w:rsidR="00064F83">
        <w:t xml:space="preserve">fournir </w:t>
      </w:r>
      <w:r w:rsidR="002864AC">
        <w:t>une application web afin d’y implémenter un certain nombre de bonnes pratiques permettant de combler les failles de sécurité les</w:t>
      </w:r>
      <w:r>
        <w:t xml:space="preserve"> </w:t>
      </w:r>
      <w:r w:rsidR="002864AC">
        <w:t>plus courantes telles que listées dans le Top 10 2025 OWASP</w:t>
      </w:r>
      <w:r w:rsidR="00457848">
        <w:t>.</w:t>
      </w:r>
    </w:p>
    <w:p w14:paraId="64744C07" w14:textId="77777777" w:rsidR="00114CF8" w:rsidRDefault="00114CF8" w:rsidP="003061D8"/>
    <w:p w14:paraId="6C6B2973" w14:textId="69F12DBB" w:rsidR="00411F94" w:rsidRPr="007625C0" w:rsidRDefault="00CA34FD" w:rsidP="00114CF8">
      <w:pPr>
        <w:pStyle w:val="Titre1"/>
      </w:pPr>
      <w:r>
        <w:t>M</w:t>
      </w:r>
      <w:r w:rsidR="00411F94" w:rsidRPr="007625C0">
        <w:t>ATÉRIEL ET LOGICIEL À DISPOSITION</w:t>
      </w:r>
    </w:p>
    <w:p w14:paraId="66221703" w14:textId="5EB9DDED" w:rsidR="00DD2469" w:rsidRDefault="00C21F40" w:rsidP="00114CF8">
      <w:pPr>
        <w:pStyle w:val="Corpsdetexte"/>
        <w:numPr>
          <w:ilvl w:val="0"/>
          <w:numId w:val="4"/>
        </w:numPr>
      </w:pPr>
      <w:r>
        <w:t xml:space="preserve">Un ordinateur standard de la section informatique avec </w:t>
      </w:r>
      <w:r w:rsidR="00B94595">
        <w:t>Docker Desktop</w:t>
      </w:r>
    </w:p>
    <w:p w14:paraId="7B00B29A" w14:textId="57950561" w:rsidR="005E0509" w:rsidRDefault="005E0509" w:rsidP="00114CF8">
      <w:pPr>
        <w:pStyle w:val="Corpsdetexte"/>
        <w:numPr>
          <w:ilvl w:val="0"/>
          <w:numId w:val="4"/>
        </w:numPr>
      </w:pPr>
      <w:r>
        <w:t xml:space="preserve">Un dépôt GitHub </w:t>
      </w:r>
      <w:hyperlink r:id="rId11" w:history="1">
        <w:r w:rsidR="00411B1D" w:rsidRPr="00411B1D">
          <w:rPr>
            <w:rStyle w:val="Lienhypertexte"/>
            <w:sz w:val="22"/>
          </w:rPr>
          <w:t>https://github.com/ETML-INF/secured_webshop</w:t>
        </w:r>
      </w:hyperlink>
      <w:r w:rsidR="009A7B67">
        <w:t xml:space="preserve">, Merci de forker le </w:t>
      </w:r>
      <w:r w:rsidR="00B51983">
        <w:t>dépôt.</w:t>
      </w:r>
    </w:p>
    <w:p w14:paraId="0CADE3AB" w14:textId="77777777" w:rsidR="00B51983" w:rsidRDefault="00B51983">
      <w:pPr>
        <w:rPr>
          <w:b/>
          <w:bCs/>
          <w:sz w:val="28"/>
          <w:szCs w:val="24"/>
        </w:rPr>
      </w:pPr>
      <w:r>
        <w:br w:type="page"/>
      </w:r>
    </w:p>
    <w:p w14:paraId="5813178D" w14:textId="0AFC50A1" w:rsidR="00C21F40" w:rsidRPr="00C21F40" w:rsidRDefault="002864AC" w:rsidP="00C21F40">
      <w:pPr>
        <w:pStyle w:val="Titre1"/>
        <w:keepNext/>
        <w:keepLines/>
      </w:pPr>
      <w:r>
        <w:lastRenderedPageBreak/>
        <w:t>TRAVAIL A REALISER</w:t>
      </w:r>
    </w:p>
    <w:p w14:paraId="26E18551" w14:textId="49C23D0B" w:rsidR="002864AC" w:rsidRDefault="002864AC" w:rsidP="002864AC">
      <w:r>
        <w:t xml:space="preserve">Dans le cadre de ce projet, vous devez en premier lieu effectuer les activités indiquées comme obligatoires puis dans un deuxième temps choisir </w:t>
      </w:r>
      <w:r w:rsidR="00C43258">
        <w:t>un certain nomb</w:t>
      </w:r>
      <w:r>
        <w:t>re d’activité</w:t>
      </w:r>
      <w:r w:rsidR="4F5451C3">
        <w:t>s</w:t>
      </w:r>
      <w:r w:rsidR="00C43258">
        <w:t xml:space="preserve"> afin d’arriver à un total de </w:t>
      </w:r>
      <w:r w:rsidR="000D64C6" w:rsidRPr="7BA58CC9">
        <w:rPr>
          <w:b/>
          <w:bCs/>
        </w:rPr>
        <w:t>15</w:t>
      </w:r>
      <w:r w:rsidR="00C43258" w:rsidRPr="7BA58CC9">
        <w:rPr>
          <w:b/>
          <w:bCs/>
        </w:rPr>
        <w:t xml:space="preserve"> points</w:t>
      </w:r>
      <w:r w:rsidR="00C43258">
        <w:t xml:space="preserve">. </w:t>
      </w:r>
    </w:p>
    <w:p w14:paraId="2E661537" w14:textId="30BB485E" w:rsidR="002864AC" w:rsidRDefault="002864AC" w:rsidP="002864AC"/>
    <w:p w14:paraId="2E6DE96F" w14:textId="2B52375D" w:rsidR="002864AC" w:rsidRDefault="751E0684" w:rsidP="002864AC">
      <w:r w:rsidRPr="7BA58CC9">
        <w:rPr>
          <w:b/>
          <w:bCs/>
        </w:rPr>
        <w:t xml:space="preserve">ATTENTION </w:t>
      </w:r>
      <w:r>
        <w:t xml:space="preserve">: </w:t>
      </w:r>
      <w:r w:rsidR="00C43258">
        <w:t>Après chaque activité (obligatoire ou non) effectuée, vous devrez faire valider votre solution à votre enseignant qui tiendra une liste des points obtenus.</w:t>
      </w:r>
    </w:p>
    <w:p w14:paraId="2D796302" w14:textId="1149661A" w:rsidR="00413463" w:rsidRDefault="00413463" w:rsidP="00413463">
      <w:pPr>
        <w:pStyle w:val="Titre2"/>
      </w:pPr>
      <w:r>
        <w:t>Liste des activités obligatoires</w:t>
      </w:r>
      <w:r w:rsidR="007054F2">
        <w:t xml:space="preserve"> (1 point par tâche)</w:t>
      </w:r>
    </w:p>
    <w:p w14:paraId="07B99E6A" w14:textId="77777777" w:rsidR="00411B1D" w:rsidRDefault="00411B1D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>Implémenter une page de login en frontend</w:t>
      </w:r>
    </w:p>
    <w:p w14:paraId="76FF0499" w14:textId="77777777" w:rsidR="00411B1D" w:rsidRDefault="00411B1D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>Implémenter une page d’inscription en frontend</w:t>
      </w:r>
    </w:p>
    <w:p w14:paraId="32A37E50" w14:textId="477C51F4" w:rsidR="008429F8" w:rsidRDefault="00AB2447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>R</w:t>
      </w:r>
      <w:r w:rsidR="008429F8" w:rsidRPr="3ED35A18">
        <w:rPr>
          <w:highlight w:val="green"/>
        </w:rPr>
        <w:t>emplacer les mots de passes en clair dans la base par un hash</w:t>
      </w:r>
    </w:p>
    <w:p w14:paraId="096B739C" w14:textId="289C2257" w:rsidR="008429F8" w:rsidRDefault="00AB2447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>Ajouter un sel</w:t>
      </w:r>
    </w:p>
    <w:p w14:paraId="4E400EF4" w14:textId="13E27AEB" w:rsidR="00AB2447" w:rsidRDefault="00AB2447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>Ajouter un poivre</w:t>
      </w:r>
    </w:p>
    <w:p w14:paraId="01906AF5" w14:textId="729255A5" w:rsidR="00AB2447" w:rsidRDefault="001B7A51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>Corriger les requêtes existantes afin de prévenir l’injection SQL</w:t>
      </w:r>
    </w:p>
    <w:p w14:paraId="4C40346B" w14:textId="53DF4FA6" w:rsidR="002712B1" w:rsidRDefault="00916FC3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 xml:space="preserve">Implémenter l’utilisation d’un </w:t>
      </w:r>
      <w:proofErr w:type="spellStart"/>
      <w:r w:rsidRPr="3ED35A18">
        <w:rPr>
          <w:highlight w:val="green"/>
        </w:rPr>
        <w:t>token</w:t>
      </w:r>
      <w:proofErr w:type="spellEnd"/>
      <w:r w:rsidRPr="3ED35A18">
        <w:rPr>
          <w:highlight w:val="green"/>
        </w:rPr>
        <w:t xml:space="preserve"> JWT</w:t>
      </w:r>
    </w:p>
    <w:p w14:paraId="7D37D333" w14:textId="77F5F67C" w:rsidR="00200C6C" w:rsidRDefault="0083241A" w:rsidP="3ED35A18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>
        <w:rPr>
          <w:highlight w:val="green"/>
        </w:rPr>
        <w:t>Ajouter les rôles administrateur et utilisateur dans le JWT et protéger les routes d’administration</w:t>
      </w:r>
    </w:p>
    <w:p w14:paraId="203184A1" w14:textId="77777777" w:rsidR="008429F8" w:rsidRDefault="008429F8" w:rsidP="008429F8"/>
    <w:p w14:paraId="18A0141F" w14:textId="55E813D0" w:rsidR="002712B1" w:rsidRDefault="002712B1" w:rsidP="002712B1">
      <w:pPr>
        <w:pStyle w:val="Titre2"/>
      </w:pPr>
      <w:r>
        <w:t>Liste des activités</w:t>
      </w:r>
      <w:r w:rsidR="000634F3">
        <w:t xml:space="preserve"> « faciles » à choix</w:t>
      </w:r>
      <w:r w:rsidR="007054F2">
        <w:t xml:space="preserve"> (1 point par tâche)</w:t>
      </w:r>
    </w:p>
    <w:p w14:paraId="4D13EE6F" w14:textId="0E61D6B6" w:rsidR="00375A1C" w:rsidRDefault="009A7B67" w:rsidP="7AA26A44">
      <w:pPr>
        <w:pStyle w:val="Paragraphedeliste"/>
        <w:numPr>
          <w:ilvl w:val="0"/>
          <w:numId w:val="14"/>
        </w:numPr>
        <w:rPr>
          <w:highlight w:val="yellow"/>
        </w:rPr>
      </w:pPr>
      <w:r w:rsidRPr="7AA26A44">
        <w:rPr>
          <w:highlight w:val="yellow"/>
        </w:rPr>
        <w:t>Mettre en place le HTTPS</w:t>
      </w:r>
    </w:p>
    <w:p w14:paraId="6BAB6559" w14:textId="64D7FD0E" w:rsidR="000634F3" w:rsidRDefault="002A4652" w:rsidP="7AA26A44">
      <w:pPr>
        <w:pStyle w:val="Paragraphedeliste"/>
        <w:numPr>
          <w:ilvl w:val="0"/>
          <w:numId w:val="14"/>
        </w:numPr>
        <w:rPr>
          <w:highlight w:val="yellow"/>
        </w:rPr>
      </w:pPr>
      <w:r w:rsidRPr="7AA26A44">
        <w:rPr>
          <w:highlight w:val="yellow"/>
        </w:rPr>
        <w:t>Mettre en place une politique de mot de passe fort</w:t>
      </w:r>
      <w:r w:rsidR="00E01ABD" w:rsidRPr="7AA26A44">
        <w:rPr>
          <w:highlight w:val="yellow"/>
        </w:rPr>
        <w:t xml:space="preserve"> (minuscules, majuscule, long</w:t>
      </w:r>
      <w:r w:rsidR="003E1DDC" w:rsidRPr="7AA26A44">
        <w:rPr>
          <w:highlight w:val="yellow"/>
        </w:rPr>
        <w:t>ueur</w:t>
      </w:r>
      <w:r w:rsidR="00E01ABD" w:rsidRPr="7AA26A44">
        <w:rPr>
          <w:highlight w:val="yellow"/>
        </w:rPr>
        <w:t xml:space="preserve"> </w:t>
      </w:r>
      <w:r w:rsidR="003E1DDC" w:rsidRPr="7AA26A44">
        <w:rPr>
          <w:highlight w:val="yellow"/>
        </w:rPr>
        <w:t>m</w:t>
      </w:r>
      <w:r w:rsidR="00E01ABD" w:rsidRPr="7AA26A44">
        <w:rPr>
          <w:highlight w:val="yellow"/>
        </w:rPr>
        <w:t>inimale, caractères spéciaux) avec l’affichage d’un indicateur de force</w:t>
      </w:r>
    </w:p>
    <w:p w14:paraId="67EAFE53" w14:textId="65C66322" w:rsidR="00E02345" w:rsidRPr="0055556A" w:rsidRDefault="000D4A48" w:rsidP="000634F3">
      <w:pPr>
        <w:pStyle w:val="Paragraphedeliste"/>
        <w:numPr>
          <w:ilvl w:val="0"/>
          <w:numId w:val="14"/>
        </w:numPr>
        <w:rPr>
          <w:highlight w:val="yellow"/>
        </w:rPr>
      </w:pPr>
      <w:r w:rsidRPr="0055556A">
        <w:rPr>
          <w:highlight w:val="yellow"/>
        </w:rPr>
        <w:t xml:space="preserve">Limiter la durée du </w:t>
      </w:r>
      <w:proofErr w:type="spellStart"/>
      <w:r w:rsidRPr="0055556A">
        <w:rPr>
          <w:highlight w:val="yellow"/>
        </w:rPr>
        <w:t>token</w:t>
      </w:r>
      <w:proofErr w:type="spellEnd"/>
      <w:r w:rsidRPr="0055556A">
        <w:rPr>
          <w:highlight w:val="yellow"/>
        </w:rPr>
        <w:t xml:space="preserve"> JWT </w:t>
      </w:r>
      <w:r w:rsidR="00325D7C" w:rsidRPr="0055556A">
        <w:rPr>
          <w:highlight w:val="yellow"/>
        </w:rPr>
        <w:t>actuel et i</w:t>
      </w:r>
      <w:r w:rsidR="007D0889" w:rsidRPr="0055556A">
        <w:rPr>
          <w:highlight w:val="yellow"/>
        </w:rPr>
        <w:t xml:space="preserve">mplémenter un </w:t>
      </w:r>
      <w:proofErr w:type="spellStart"/>
      <w:r w:rsidR="002C2AFE" w:rsidRPr="0055556A">
        <w:rPr>
          <w:highlight w:val="yellow"/>
        </w:rPr>
        <w:t>refresh</w:t>
      </w:r>
      <w:proofErr w:type="spellEnd"/>
      <w:r w:rsidR="002C2AFE" w:rsidRPr="0055556A">
        <w:rPr>
          <w:highlight w:val="yellow"/>
        </w:rPr>
        <w:t xml:space="preserve"> </w:t>
      </w:r>
      <w:proofErr w:type="spellStart"/>
      <w:r w:rsidR="002C2AFE" w:rsidRPr="0055556A">
        <w:rPr>
          <w:highlight w:val="yellow"/>
        </w:rPr>
        <w:t>token</w:t>
      </w:r>
      <w:proofErr w:type="spellEnd"/>
      <w:r w:rsidR="00325D7C" w:rsidRPr="0055556A">
        <w:rPr>
          <w:highlight w:val="yellow"/>
        </w:rPr>
        <w:t xml:space="preserve"> pour rester connect</w:t>
      </w:r>
      <w:r w:rsidR="304CDC91" w:rsidRPr="0055556A">
        <w:rPr>
          <w:highlight w:val="yellow"/>
        </w:rPr>
        <w:t>é</w:t>
      </w:r>
      <w:r w:rsidR="00325D7C" w:rsidRPr="0055556A">
        <w:rPr>
          <w:highlight w:val="yellow"/>
        </w:rPr>
        <w:t xml:space="preserve"> sur une longue période</w:t>
      </w:r>
    </w:p>
    <w:p w14:paraId="5033F7FF" w14:textId="044E06E6" w:rsidR="000D64C6" w:rsidRPr="00F32570" w:rsidRDefault="000D64C6" w:rsidP="000D64C6">
      <w:pPr>
        <w:pStyle w:val="Paragraphedeliste"/>
        <w:numPr>
          <w:ilvl w:val="0"/>
          <w:numId w:val="14"/>
        </w:numPr>
        <w:rPr>
          <w:highlight w:val="yellow"/>
        </w:rPr>
      </w:pPr>
      <w:r w:rsidRPr="00F32570">
        <w:rPr>
          <w:highlight w:val="yellow"/>
        </w:rPr>
        <w:t>Effectuer un audit des dépendances NPM, corriger et documenter la correction</w:t>
      </w:r>
    </w:p>
    <w:p w14:paraId="5465FE9D" w14:textId="1BABCEFB" w:rsidR="00B14509" w:rsidRPr="009914ED" w:rsidRDefault="00B14509" w:rsidP="000D64C6">
      <w:pPr>
        <w:pStyle w:val="Paragraphedeliste"/>
        <w:numPr>
          <w:ilvl w:val="0"/>
          <w:numId w:val="14"/>
        </w:numPr>
        <w:rPr>
          <w:highlight w:val="yellow"/>
        </w:rPr>
      </w:pPr>
      <w:r w:rsidRPr="009914ED">
        <w:rPr>
          <w:highlight w:val="yellow"/>
        </w:rPr>
        <w:t>Vérifier la résistance de vo</w:t>
      </w:r>
      <w:r w:rsidR="008934E9" w:rsidRPr="009914ED">
        <w:rPr>
          <w:highlight w:val="yellow"/>
        </w:rPr>
        <w:t xml:space="preserve">s hash avec l’outil John The Ripper et aux </w:t>
      </w:r>
      <w:proofErr w:type="spellStart"/>
      <w:r w:rsidR="008934E9" w:rsidRPr="009914ED">
        <w:rPr>
          <w:highlight w:val="yellow"/>
        </w:rPr>
        <w:t>rainbow</w:t>
      </w:r>
      <w:proofErr w:type="spellEnd"/>
      <w:r w:rsidR="008934E9" w:rsidRPr="009914ED">
        <w:rPr>
          <w:highlight w:val="yellow"/>
        </w:rPr>
        <w:t xml:space="preserve"> tables, via un export de la BDD</w:t>
      </w:r>
    </w:p>
    <w:p w14:paraId="4CD8B77C" w14:textId="3EEAC4D4" w:rsidR="00F60CD1" w:rsidRPr="009914ED" w:rsidRDefault="00F60CD1" w:rsidP="000D64C6">
      <w:pPr>
        <w:pStyle w:val="Paragraphedeliste"/>
        <w:numPr>
          <w:ilvl w:val="0"/>
          <w:numId w:val="14"/>
        </w:numPr>
        <w:rPr>
          <w:highlight w:val="yellow"/>
        </w:rPr>
      </w:pPr>
      <w:r w:rsidRPr="009914ED">
        <w:rPr>
          <w:highlight w:val="yellow"/>
        </w:rPr>
        <w:t>Gérer les exceptions afin de ne pas retourner trop d’information en cas d’erreur</w:t>
      </w:r>
    </w:p>
    <w:p w14:paraId="49C2C8F5" w14:textId="740FAA1A" w:rsidR="000634F3" w:rsidRDefault="000634F3" w:rsidP="000634F3">
      <w:pPr>
        <w:pStyle w:val="Titre2"/>
      </w:pPr>
      <w:r>
        <w:t>Liste des activités « moyennes » à choix</w:t>
      </w:r>
      <w:r w:rsidR="007054F2">
        <w:t xml:space="preserve"> (2 points par tâche)</w:t>
      </w:r>
    </w:p>
    <w:p w14:paraId="44DB2286" w14:textId="42959E73" w:rsidR="000634F3" w:rsidRPr="00612A18" w:rsidRDefault="00AA686F" w:rsidP="000634F3">
      <w:pPr>
        <w:pStyle w:val="Paragraphedeliste"/>
        <w:numPr>
          <w:ilvl w:val="0"/>
          <w:numId w:val="14"/>
        </w:numPr>
        <w:rPr>
          <w:highlight w:val="yellow"/>
        </w:rPr>
      </w:pPr>
      <w:r w:rsidRPr="00612A18">
        <w:rPr>
          <w:highlight w:val="yellow"/>
        </w:rPr>
        <w:t>Limiter le nombre de tentatives de login (exemple : 5 essais par minute par IP)</w:t>
      </w:r>
      <w:r w:rsidR="00DC01A8" w:rsidRPr="00612A18">
        <w:rPr>
          <w:highlight w:val="yellow"/>
        </w:rPr>
        <w:t xml:space="preserve"> pour contrer le brute-force</w:t>
      </w:r>
    </w:p>
    <w:p w14:paraId="523ADE59" w14:textId="3CC3A676" w:rsidR="00002E6B" w:rsidRDefault="00002E6B" w:rsidP="000634F3">
      <w:pPr>
        <w:pStyle w:val="Paragraphedeliste"/>
        <w:numPr>
          <w:ilvl w:val="0"/>
          <w:numId w:val="14"/>
        </w:numPr>
      </w:pPr>
      <w:r>
        <w:t>Impl</w:t>
      </w:r>
      <w:r w:rsidR="00120123">
        <w:t xml:space="preserve">émenter un verrouillage de compte après N tentative de connexion échouées, enregistrer les tentatives en </w:t>
      </w:r>
      <w:r w:rsidR="0003083E">
        <w:t xml:space="preserve">BDD </w:t>
      </w:r>
      <w:r w:rsidR="00120123">
        <w:t>et prévoir un mécanisme de déblocage</w:t>
      </w:r>
    </w:p>
    <w:p w14:paraId="4F9C0123" w14:textId="73141C4E" w:rsidR="007A66EA" w:rsidRDefault="009335B3" w:rsidP="000634F3">
      <w:pPr>
        <w:pStyle w:val="Paragraphedeliste"/>
        <w:numPr>
          <w:ilvl w:val="0"/>
          <w:numId w:val="14"/>
        </w:numPr>
      </w:pPr>
      <w:r>
        <w:t>Réaliser un audit de sé</w:t>
      </w:r>
      <w:r w:rsidR="0024212E">
        <w:t>c</w:t>
      </w:r>
      <w:r>
        <w:t>urité de votre application</w:t>
      </w:r>
      <w:r w:rsidR="50BEEDED">
        <w:t>, lister les failles identifiées en les classant selon le top 10 2025 OWASP</w:t>
      </w:r>
    </w:p>
    <w:p w14:paraId="7AACED80" w14:textId="2AAE3D96" w:rsidR="009335B3" w:rsidRDefault="007A66EA" w:rsidP="000634F3">
      <w:pPr>
        <w:pStyle w:val="Paragraphedeliste"/>
        <w:numPr>
          <w:ilvl w:val="0"/>
          <w:numId w:val="14"/>
        </w:numPr>
      </w:pPr>
      <w:r>
        <w:t>Chiffrement des données sensibles</w:t>
      </w:r>
      <w:r w:rsidR="00E373F0">
        <w:t xml:space="preserve"> (adresse, etc.)</w:t>
      </w:r>
      <w:r>
        <w:t xml:space="preserve"> dans la base </w:t>
      </w:r>
      <w:r w:rsidR="009335B3">
        <w:t xml:space="preserve"> </w:t>
      </w:r>
    </w:p>
    <w:p w14:paraId="68ACBAB2" w14:textId="63AB9484" w:rsidR="00E84192" w:rsidRDefault="00E84192" w:rsidP="000634F3">
      <w:pPr>
        <w:pStyle w:val="Paragraphedeliste"/>
        <w:numPr>
          <w:ilvl w:val="0"/>
          <w:numId w:val="14"/>
        </w:numPr>
      </w:pPr>
      <w:r>
        <w:t xml:space="preserve">Protection XSS : identifier une faille XSS dans l’application et </w:t>
      </w:r>
      <w:r w:rsidR="00D15291">
        <w:t xml:space="preserve">faire en sorte de la </w:t>
      </w:r>
      <w:proofErr w:type="gramStart"/>
      <w:r w:rsidR="00D15291">
        <w:t>corriger</w:t>
      </w:r>
      <w:proofErr w:type="gramEnd"/>
    </w:p>
    <w:p w14:paraId="37CC0E2B" w14:textId="501F58BF" w:rsidR="00F10E4A" w:rsidRDefault="00F10E4A" w:rsidP="000634F3">
      <w:pPr>
        <w:pStyle w:val="Paragraphedeliste"/>
        <w:numPr>
          <w:ilvl w:val="0"/>
          <w:numId w:val="14"/>
        </w:numPr>
      </w:pPr>
      <w:r>
        <w:t xml:space="preserve">Mettre en place un principe de moindre privilège sur la </w:t>
      </w:r>
      <w:r w:rsidR="0003083E">
        <w:t xml:space="preserve">BDD, </w:t>
      </w:r>
      <w:r w:rsidR="00B14509">
        <w:t>créer un utilisateur spécifique qui sera employé par les scripts</w:t>
      </w:r>
    </w:p>
    <w:p w14:paraId="2E557023" w14:textId="77777777" w:rsidR="000634F3" w:rsidRDefault="000634F3" w:rsidP="000634F3"/>
    <w:p w14:paraId="3489D98D" w14:textId="78864077" w:rsidR="000634F3" w:rsidRDefault="000634F3" w:rsidP="000634F3">
      <w:pPr>
        <w:pStyle w:val="Titre2"/>
      </w:pPr>
      <w:r>
        <w:t>Liste des activités « </w:t>
      </w:r>
      <w:r w:rsidR="003E1DDC">
        <w:t>difficiles</w:t>
      </w:r>
      <w:r>
        <w:t> » à choix</w:t>
      </w:r>
      <w:r w:rsidR="007054F2">
        <w:t xml:space="preserve"> (3 points par tâche)</w:t>
      </w:r>
    </w:p>
    <w:p w14:paraId="6E0A52A9" w14:textId="3242B147" w:rsidR="009E3B4E" w:rsidRDefault="009E3B4E" w:rsidP="009E3B4E">
      <w:pPr>
        <w:pStyle w:val="Paragraphedeliste"/>
        <w:numPr>
          <w:ilvl w:val="0"/>
          <w:numId w:val="15"/>
        </w:numPr>
      </w:pPr>
      <w:r>
        <w:t>Implémenter une protection CSRF sur un formulaire du site</w:t>
      </w:r>
    </w:p>
    <w:p w14:paraId="361B7041" w14:textId="5C0BC8D0" w:rsidR="00242D95" w:rsidRDefault="00242D95" w:rsidP="009E3B4E">
      <w:pPr>
        <w:pStyle w:val="Paragraphedeliste"/>
        <w:numPr>
          <w:ilvl w:val="0"/>
          <w:numId w:val="15"/>
        </w:numPr>
      </w:pPr>
      <w:r>
        <w:t>Journalisation sécurisée des événements : logger les connexions, accès refusés et erreurs sans exposer de données sensibles</w:t>
      </w:r>
    </w:p>
    <w:p w14:paraId="5A43F225" w14:textId="65A1BCB6" w:rsidR="004F5166" w:rsidRDefault="004F5166" w:rsidP="009E3B4E">
      <w:pPr>
        <w:pStyle w:val="Paragraphedeliste"/>
        <w:numPr>
          <w:ilvl w:val="0"/>
          <w:numId w:val="15"/>
        </w:numPr>
      </w:pPr>
      <w:r>
        <w:t xml:space="preserve">Implémenter une </w:t>
      </w:r>
      <w:r w:rsidR="00BA2206">
        <w:t>authentification à double facteur</w:t>
      </w:r>
    </w:p>
    <w:p w14:paraId="3B3BC58B" w14:textId="1F421342" w:rsidR="008934E9" w:rsidRDefault="00B70EA1" w:rsidP="009E3B4E">
      <w:pPr>
        <w:pStyle w:val="Paragraphedeliste"/>
        <w:numPr>
          <w:ilvl w:val="0"/>
          <w:numId w:val="15"/>
        </w:numPr>
      </w:pPr>
      <w:r>
        <w:t>Dans sa version actuelle, le web shop peut recevoir votre photo</w:t>
      </w:r>
      <w:r w:rsidR="00F60CD1">
        <w:t xml:space="preserve"> de profil</w:t>
      </w:r>
      <w:r>
        <w:t xml:space="preserve"> mais il faut mettre en place de la sécurité pour éviter l’envoi de fichier malveillants </w:t>
      </w:r>
    </w:p>
    <w:p w14:paraId="7E8BDF38" w14:textId="27B00612" w:rsidR="009F225F" w:rsidRDefault="000953ED" w:rsidP="009E3B4E">
      <w:pPr>
        <w:pStyle w:val="Paragraphedeliste"/>
        <w:numPr>
          <w:ilvl w:val="0"/>
          <w:numId w:val="15"/>
        </w:numPr>
      </w:pPr>
      <w:r>
        <w:lastRenderedPageBreak/>
        <w:t xml:space="preserve">Scanner l’application avec OWASP ZAP, récupérer le rapport de scan et corriger au moins </w:t>
      </w:r>
      <w:r w:rsidR="00BA1937">
        <w:t>3 alertes</w:t>
      </w:r>
    </w:p>
    <w:p w14:paraId="74D8999C" w14:textId="77777777" w:rsidR="000634F3" w:rsidRDefault="000634F3" w:rsidP="000634F3"/>
    <w:p w14:paraId="1A585508" w14:textId="77777777" w:rsidR="000634F3" w:rsidRDefault="000634F3" w:rsidP="000634F3"/>
    <w:p w14:paraId="40D7394A" w14:textId="1706CE2C" w:rsidR="008429F8" w:rsidRDefault="0079606B" w:rsidP="0079606B">
      <w:pPr>
        <w:pStyle w:val="Titre1"/>
        <w:keepNext/>
        <w:keepLines/>
      </w:pPr>
      <w:r>
        <w:t>LIVRAISON</w:t>
      </w:r>
    </w:p>
    <w:p w14:paraId="2FD378BE" w14:textId="77777777" w:rsidR="00E020BF" w:rsidRDefault="00E020BF" w:rsidP="006B2158">
      <w:pPr>
        <w:pStyle w:val="Titre2"/>
      </w:pPr>
      <w:r>
        <w:t>Versioning</w:t>
      </w:r>
    </w:p>
    <w:p w14:paraId="5ECBE9A9" w14:textId="62269434" w:rsidR="00E020BF" w:rsidRPr="00CE7880" w:rsidRDefault="00E020BF" w:rsidP="00E020BF">
      <w:pPr>
        <w:pStyle w:val="Corpsdetexte"/>
      </w:pPr>
      <w:r>
        <w:t xml:space="preserve">Votre code sera versionné sur </w:t>
      </w:r>
      <w:proofErr w:type="spellStart"/>
      <w:r>
        <w:t>Github</w:t>
      </w:r>
      <w:proofErr w:type="spellEnd"/>
      <w:r>
        <w:t xml:space="preserve"> et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empêchera de versionner les binaires </w:t>
      </w:r>
      <w:proofErr w:type="spellStart"/>
      <w:r>
        <w:t>npm</w:t>
      </w:r>
      <w:proofErr w:type="spellEnd"/>
      <w:r>
        <w:t xml:space="preserve"> (dossiers </w:t>
      </w:r>
      <w:proofErr w:type="spellStart"/>
      <w:r>
        <w:t>node_modules</w:t>
      </w:r>
      <w:proofErr w:type="spellEnd"/>
      <w:r>
        <w:t>)</w:t>
      </w:r>
      <w:r w:rsidR="558C1FD9">
        <w:t xml:space="preserve"> ainsi que les données sensibles contenues dans le fichier env</w:t>
      </w:r>
      <w:r>
        <w:t>. Votre dépôt sera partagé avec votre chef de projet.</w:t>
      </w:r>
    </w:p>
    <w:p w14:paraId="376348B2" w14:textId="77777777" w:rsidR="006B2158" w:rsidRDefault="006B2158" w:rsidP="006B2158">
      <w:pPr>
        <w:pStyle w:val="Titre2"/>
      </w:pPr>
      <w:r>
        <w:t>Documentation</w:t>
      </w:r>
    </w:p>
    <w:p w14:paraId="76E8B864" w14:textId="2CF226A7" w:rsidR="006B2158" w:rsidRDefault="006B2158" w:rsidP="006B2158">
      <w:pPr>
        <w:pStyle w:val="Corpsdetexte"/>
        <w:numPr>
          <w:ilvl w:val="0"/>
          <w:numId w:val="4"/>
        </w:numPr>
      </w:pPr>
      <w:proofErr w:type="spellStart"/>
      <w:r>
        <w:t>GitJournal</w:t>
      </w:r>
      <w:proofErr w:type="spellEnd"/>
    </w:p>
    <w:p w14:paraId="0EE866E1" w14:textId="20BB41C9" w:rsidR="006B2158" w:rsidRDefault="006B2158" w:rsidP="0078066E">
      <w:pPr>
        <w:pStyle w:val="Corpsdetexte"/>
        <w:numPr>
          <w:ilvl w:val="0"/>
          <w:numId w:val="4"/>
        </w:numPr>
      </w:pPr>
      <w:r>
        <w:t>Rapport contenant :</w:t>
      </w:r>
    </w:p>
    <w:p w14:paraId="04BF86A1" w14:textId="77777777" w:rsidR="006B2158" w:rsidRDefault="006B2158" w:rsidP="006B2158">
      <w:pPr>
        <w:pStyle w:val="Corpsdetexte"/>
        <w:numPr>
          <w:ilvl w:val="1"/>
          <w:numId w:val="4"/>
        </w:numPr>
      </w:pPr>
      <w:r>
        <w:t>Des explications sur votre code</w:t>
      </w:r>
    </w:p>
    <w:p w14:paraId="429C8D81" w14:textId="77CE937D" w:rsidR="006B2158" w:rsidRDefault="006B2158" w:rsidP="006B2158">
      <w:pPr>
        <w:pStyle w:val="Corpsdetexte"/>
        <w:numPr>
          <w:ilvl w:val="2"/>
          <w:numId w:val="4"/>
        </w:numPr>
      </w:pPr>
      <w:r>
        <w:t xml:space="preserve">Description des </w:t>
      </w:r>
      <w:r w:rsidR="00754D2E">
        <w:t xml:space="preserve">tâches </w:t>
      </w:r>
      <w:r>
        <w:t>et leur implémentation</w:t>
      </w:r>
    </w:p>
    <w:p w14:paraId="0AED5E7D" w14:textId="77777777" w:rsidR="006B2158" w:rsidRDefault="006B2158" w:rsidP="006B2158">
      <w:pPr>
        <w:pStyle w:val="Corpsdetexte"/>
        <w:numPr>
          <w:ilvl w:val="1"/>
          <w:numId w:val="4"/>
        </w:numPr>
      </w:pPr>
      <w:r>
        <w:t>Une conclusion sur le travail fourni et sur l’attitude face au projet</w:t>
      </w:r>
    </w:p>
    <w:p w14:paraId="4F4EA5F8" w14:textId="77777777" w:rsidR="006B2158" w:rsidRDefault="006B2158" w:rsidP="006B2158">
      <w:pPr>
        <w:pStyle w:val="Titre2"/>
      </w:pPr>
      <w:r>
        <w:t>Livraison</w:t>
      </w:r>
    </w:p>
    <w:p w14:paraId="1741FCA7" w14:textId="77777777" w:rsidR="006B2158" w:rsidRDefault="006B2158" w:rsidP="006B2158">
      <w:pPr>
        <w:pStyle w:val="Corpsdetexte"/>
        <w:numPr>
          <w:ilvl w:val="0"/>
          <w:numId w:val="12"/>
        </w:numPr>
        <w:rPr>
          <w:lang w:val="fr-CH"/>
        </w:rPr>
      </w:pPr>
      <w:r w:rsidRPr="00A72619">
        <w:rPr>
          <w:lang w:val="fr-CH"/>
        </w:rPr>
        <w:t xml:space="preserve">Release sur </w:t>
      </w:r>
      <w:proofErr w:type="spellStart"/>
      <w:r w:rsidRPr="00A72619">
        <w:rPr>
          <w:lang w:val="fr-CH"/>
        </w:rPr>
        <w:t>github</w:t>
      </w:r>
      <w:proofErr w:type="spellEnd"/>
      <w:r w:rsidRPr="00A72619">
        <w:rPr>
          <w:lang w:val="fr-CH"/>
        </w:rPr>
        <w:t xml:space="preserve"> v1.0.0 contenant</w:t>
      </w:r>
    </w:p>
    <w:p w14:paraId="5986592D" w14:textId="77777777" w:rsidR="006B2158" w:rsidRDefault="006B2158" w:rsidP="006B2158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code source (automatique)</w:t>
      </w:r>
    </w:p>
    <w:p w14:paraId="246154B0" w14:textId="34CA4AAA" w:rsidR="0079606B" w:rsidRDefault="006B2158" w:rsidP="7B1A6BB2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PDF du rapport attaché à la release (comme binaire)</w:t>
      </w:r>
    </w:p>
    <w:p w14:paraId="0ADAD7E6" w14:textId="77777777" w:rsidR="0079606B" w:rsidRDefault="0079606B" w:rsidP="008429F8"/>
    <w:p w14:paraId="0BAFDF82" w14:textId="28A3BF3F" w:rsidR="00684164" w:rsidRPr="007625C0" w:rsidRDefault="00684164" w:rsidP="0034690C">
      <w:pPr>
        <w:pStyle w:val="Titre1"/>
        <w:keepNext/>
        <w:keepLines/>
      </w:pPr>
      <w:r w:rsidRPr="001A0E0C">
        <w:t>V</w:t>
      </w:r>
      <w:r w:rsidRPr="007625C0">
        <w:t>ALIDATION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028"/>
        <w:gridCol w:w="3300"/>
        <w:gridCol w:w="3300"/>
      </w:tblGrid>
      <w:tr w:rsidR="00684164" w:rsidRPr="00432F4F" w14:paraId="4F706707" w14:textId="77777777" w:rsidTr="00AB4A9D">
        <w:trPr>
          <w:cantSplit/>
          <w:trHeight w:val="567"/>
          <w:jc w:val="center"/>
        </w:trPr>
        <w:tc>
          <w:tcPr>
            <w:tcW w:w="3066" w:type="dxa"/>
            <w:shd w:val="clear" w:color="auto" w:fill="D9D9D9"/>
            <w:vAlign w:val="center"/>
          </w:tcPr>
          <w:p w14:paraId="751E32D3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shd w:val="clear" w:color="auto" w:fill="D9D9D9"/>
            <w:vAlign w:val="center"/>
          </w:tcPr>
          <w:p w14:paraId="2290B620" w14:textId="77777777" w:rsidR="00684164" w:rsidRPr="00AF7342" w:rsidRDefault="00684164" w:rsidP="000C4CDE">
            <w:pPr>
              <w:pStyle w:val="Corpsdetexte"/>
            </w:pPr>
            <w:r w:rsidRPr="00AF7342">
              <w:t>Lu et approuvé le :</w:t>
            </w:r>
          </w:p>
        </w:tc>
        <w:tc>
          <w:tcPr>
            <w:tcW w:w="3343" w:type="dxa"/>
            <w:shd w:val="clear" w:color="auto" w:fill="D9D9D9"/>
            <w:vAlign w:val="center"/>
          </w:tcPr>
          <w:p w14:paraId="24A7ABA4" w14:textId="77777777" w:rsidR="00684164" w:rsidRPr="00AF7342" w:rsidRDefault="00684164" w:rsidP="000C4CDE">
            <w:pPr>
              <w:pStyle w:val="Corpsdetexte"/>
            </w:pPr>
            <w:r w:rsidRPr="00AF7342">
              <w:t>Signature :</w:t>
            </w:r>
          </w:p>
        </w:tc>
      </w:tr>
      <w:tr w:rsidR="00684164" w:rsidRPr="00432F4F" w14:paraId="231231ED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262D5714" w14:textId="75CE379F" w:rsidR="00684164" w:rsidRPr="00AF7342" w:rsidRDefault="00684164" w:rsidP="000C4CDE">
            <w:pPr>
              <w:pStyle w:val="Corpsdetexte"/>
            </w:pPr>
            <w:r w:rsidRPr="00AF7342">
              <w:t>Candidat :</w:t>
            </w:r>
          </w:p>
        </w:tc>
        <w:tc>
          <w:tcPr>
            <w:tcW w:w="3343" w:type="dxa"/>
            <w:vAlign w:val="center"/>
          </w:tcPr>
          <w:p w14:paraId="13F2C5EF" w14:textId="77777777" w:rsidR="00684164" w:rsidRDefault="00684164" w:rsidP="000C4CDE">
            <w:pPr>
              <w:pStyle w:val="Corpsdetexte"/>
            </w:pPr>
          </w:p>
          <w:p w14:paraId="1032B314" w14:textId="77777777" w:rsidR="00C21F40" w:rsidRDefault="00C21F40" w:rsidP="000C4CDE">
            <w:pPr>
              <w:pStyle w:val="Corpsdetexte"/>
            </w:pPr>
          </w:p>
          <w:p w14:paraId="34726472" w14:textId="77777777" w:rsidR="00C21F40" w:rsidRDefault="00C21F40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3843C83" w14:textId="77777777" w:rsidR="00684164" w:rsidRDefault="00684164" w:rsidP="000C4CDE">
            <w:pPr>
              <w:pStyle w:val="Corpsdetexte"/>
            </w:pPr>
          </w:p>
        </w:tc>
      </w:tr>
      <w:tr w:rsidR="00684164" w:rsidRPr="00432F4F" w14:paraId="236C6E9A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0C121DC1" w14:textId="77777777" w:rsidR="00684164" w:rsidRPr="00AF7342" w:rsidRDefault="00684164" w:rsidP="000C4CDE">
            <w:pPr>
              <w:pStyle w:val="Corpsdetexte"/>
            </w:pPr>
            <w:r w:rsidRPr="00AF7342">
              <w:t>Chef de Projet :</w:t>
            </w:r>
          </w:p>
        </w:tc>
        <w:tc>
          <w:tcPr>
            <w:tcW w:w="3343" w:type="dxa"/>
            <w:vAlign w:val="center"/>
          </w:tcPr>
          <w:p w14:paraId="2E0C219F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272A68F" w14:textId="77777777" w:rsidR="00684164" w:rsidRDefault="00684164" w:rsidP="000C4CDE">
            <w:pPr>
              <w:pStyle w:val="Corpsdetexte"/>
            </w:pPr>
          </w:p>
        </w:tc>
      </w:tr>
    </w:tbl>
    <w:p w14:paraId="11DBDBB2" w14:textId="77777777" w:rsidR="003B62CD" w:rsidRDefault="003B62CD" w:rsidP="00684164">
      <w:pPr>
        <w:autoSpaceDE w:val="0"/>
        <w:autoSpaceDN w:val="0"/>
        <w:adjustRightInd w:val="0"/>
      </w:pPr>
    </w:p>
    <w:sectPr w:rsidR="003B62CD" w:rsidSect="00CA2B1A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34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A0B4A" w14:textId="77777777" w:rsidR="008F6855" w:rsidRDefault="008F6855">
      <w:r>
        <w:separator/>
      </w:r>
    </w:p>
  </w:endnote>
  <w:endnote w:type="continuationSeparator" w:id="0">
    <w:p w14:paraId="445FF631" w14:textId="77777777" w:rsidR="008F6855" w:rsidRDefault="008F6855">
      <w:r>
        <w:continuationSeparator/>
      </w:r>
    </w:p>
  </w:endnote>
  <w:endnote w:type="continuationNotice" w:id="1">
    <w:p w14:paraId="03C58C19" w14:textId="77777777" w:rsidR="008F6855" w:rsidRDefault="008F68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0936" w14:textId="77777777" w:rsidR="000C4CDE" w:rsidRDefault="000C4CDE" w:rsidP="00796A81">
    <w:pPr>
      <w:pStyle w:val="Pieddepage"/>
      <w:tabs>
        <w:tab w:val="right" w:pos="9923"/>
      </w:tabs>
      <w:rPr>
        <w:sz w:val="2"/>
      </w:rPr>
    </w:pPr>
    <w:r>
      <w:rPr>
        <w:sz w:val="12"/>
      </w:rPr>
      <w:tab/>
    </w:r>
  </w:p>
  <w:p w14:paraId="096F21A1" w14:textId="77777777" w:rsidR="000C4CDE" w:rsidRDefault="000C4CDE">
    <w:pPr>
      <w:pStyle w:val="Pieddepage"/>
      <w:rPr>
        <w:sz w:val="2"/>
      </w:rPr>
    </w:pPr>
  </w:p>
  <w:tbl>
    <w:tblPr>
      <w:tblW w:w="5000" w:type="pct"/>
      <w:jc w:val="center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856"/>
      <w:gridCol w:w="2200"/>
      <w:gridCol w:w="3582"/>
    </w:tblGrid>
    <w:tr w:rsidR="00B85085" w:rsidRPr="00E711C5" w14:paraId="31749B84" w14:textId="77777777">
      <w:trPr>
        <w:trHeight w:val="20"/>
        <w:jc w:val="center"/>
      </w:trPr>
      <w:tc>
        <w:tcPr>
          <w:tcW w:w="6199" w:type="dxa"/>
          <w:gridSpan w:val="2"/>
          <w:vAlign w:val="center"/>
        </w:tcPr>
        <w:p w14:paraId="0769DC22" w14:textId="02F50164" w:rsidR="00B85085" w:rsidRPr="00D06ABE" w:rsidRDefault="00B85085">
          <w:pPr>
            <w:pStyle w:val="Pieddepage"/>
            <w:rPr>
              <w:lang w:val="de-CH"/>
            </w:rPr>
          </w:pPr>
          <w:proofErr w:type="gramStart"/>
          <w:r w:rsidRPr="00D06ABE">
            <w:rPr>
              <w:lang w:val="de-CH"/>
            </w:rPr>
            <w:t>Fichier :</w:t>
          </w:r>
          <w:proofErr w:type="gramEnd"/>
          <w:r w:rsidRPr="00D06ABE">
            <w:rPr>
              <w:lang w:val="de-CH"/>
            </w:rPr>
            <w:t xml:space="preserve"> </w:t>
          </w:r>
          <w:r w:rsidR="008F6939">
            <w:fldChar w:fldCharType="begin"/>
          </w:r>
          <w:r w:rsidRPr="00D06ABE">
            <w:rPr>
              <w:lang w:val="de-CH"/>
            </w:rPr>
            <w:instrText xml:space="preserve"> FILENAME </w:instrText>
          </w:r>
          <w:r w:rsidR="008F6939">
            <w:fldChar w:fldCharType="separate"/>
          </w:r>
          <w:r w:rsidR="00B36130" w:rsidRPr="00D06ABE">
            <w:rPr>
              <w:noProof/>
              <w:lang w:val="de-CH"/>
            </w:rPr>
            <w:t>P_App-Webstore.docx</w:t>
          </w:r>
          <w:r w:rsidR="008F6939">
            <w:fldChar w:fldCharType="end"/>
          </w:r>
          <w:r w:rsidRPr="00D06ABE">
            <w:rPr>
              <w:lang w:val="de-CH"/>
            </w:rPr>
            <w:t xml:space="preserve"> </w:t>
          </w:r>
        </w:p>
      </w:tc>
      <w:tc>
        <w:tcPr>
          <w:tcW w:w="3655" w:type="dxa"/>
          <w:vAlign w:val="center"/>
        </w:tcPr>
        <w:p w14:paraId="032EB223" w14:textId="77777777" w:rsidR="00B85085" w:rsidRPr="00E711C5" w:rsidRDefault="00B85085">
          <w:pPr>
            <w:pStyle w:val="Pieddepage"/>
            <w:jc w:val="right"/>
          </w:pPr>
          <w:r w:rsidRPr="00E711C5">
            <w:t>Version</w:t>
          </w:r>
          <w:r>
            <w:t xml:space="preserve"> </w:t>
          </w:r>
          <w:fldSimple w:instr="REVNUM   \* MERGEFORMAT">
            <w:r w:rsidR="00C21F40">
              <w:rPr>
                <w:noProof/>
              </w:rPr>
              <w:t>1</w:t>
            </w:r>
          </w:fldSimple>
          <w:r w:rsidRPr="00E711C5">
            <w:t xml:space="preserve"> du </w:t>
          </w:r>
          <w:fldSimple w:instr="CREATEDATE   \* MERGEFORMAT">
            <w:r w:rsidR="00C21F40">
              <w:rPr>
                <w:noProof/>
              </w:rPr>
              <w:t>11/01/2024 12:31:00</w:t>
            </w:r>
          </w:fldSimple>
          <w:r w:rsidR="008F6939" w:rsidRPr="00E711C5">
            <w:fldChar w:fldCharType="begin"/>
          </w:r>
          <w:r w:rsidRPr="00E711C5">
            <w:instrText xml:space="preserve">  </w:instrText>
          </w:r>
          <w:r w:rsidR="008F6939" w:rsidRPr="00E711C5">
            <w:fldChar w:fldCharType="end"/>
          </w:r>
        </w:p>
      </w:tc>
    </w:tr>
    <w:tr w:rsidR="00B85085" w:rsidRPr="00E711C5" w14:paraId="24C8F3D1" w14:textId="77777777">
      <w:trPr>
        <w:trHeight w:val="20"/>
        <w:jc w:val="center"/>
      </w:trPr>
      <w:tc>
        <w:tcPr>
          <w:tcW w:w="3951" w:type="dxa"/>
          <w:vAlign w:val="center"/>
        </w:tcPr>
        <w:p w14:paraId="617EF6A3" w14:textId="132999BB" w:rsidR="00B85085" w:rsidRPr="00E711C5" w:rsidRDefault="00B85085">
          <w:pPr>
            <w:pStyle w:val="Pieddepage"/>
          </w:pPr>
          <w:r w:rsidRPr="00E711C5">
            <w:t xml:space="preserve">Auteur : </w:t>
          </w:r>
          <w:r w:rsidR="00D52EFA">
            <w:t>ALL</w:t>
          </w:r>
          <w:r>
            <w:fldChar w:fldCharType="begin"/>
          </w:r>
          <w:r>
            <w:instrText xml:space="preserve"> LASTSAVEDBY   \* MERGEFORMAT </w:instrText>
          </w:r>
          <w:r>
            <w:rPr>
              <w:noProof/>
            </w:rPr>
            <w:fldChar w:fldCharType="end"/>
          </w:r>
        </w:p>
      </w:tc>
      <w:tc>
        <w:tcPr>
          <w:tcW w:w="2248" w:type="dxa"/>
          <w:vAlign w:val="center"/>
        </w:tcPr>
        <w:p w14:paraId="5EC8BA55" w14:textId="77777777" w:rsidR="00B85085" w:rsidRPr="00E711C5" w:rsidRDefault="00B85085">
          <w:pPr>
            <w:pStyle w:val="Pieddepage"/>
            <w:jc w:val="center"/>
          </w:pPr>
          <w:r w:rsidRPr="00E711C5">
            <w:t xml:space="preserve">Page </w:t>
          </w:r>
          <w:r w:rsidR="008F6939">
            <w:fldChar w:fldCharType="begin"/>
          </w:r>
          <w:r>
            <w:instrText xml:space="preserve"> PAGE </w:instrText>
          </w:r>
          <w:r w:rsidR="008F6939">
            <w:fldChar w:fldCharType="separate"/>
          </w:r>
          <w:r w:rsidR="00F76CE3">
            <w:rPr>
              <w:noProof/>
            </w:rPr>
            <w:t>1</w:t>
          </w:r>
          <w:r w:rsidR="008F6939">
            <w:fldChar w:fldCharType="end"/>
          </w:r>
          <w:r w:rsidRPr="00E711C5">
            <w:t xml:space="preserve"> sur </w:t>
          </w:r>
          <w:r w:rsidR="008F6939">
            <w:fldChar w:fldCharType="begin"/>
          </w:r>
          <w:r>
            <w:instrText xml:space="preserve"> NUMPAGES </w:instrText>
          </w:r>
          <w:r w:rsidR="008F6939">
            <w:fldChar w:fldCharType="separate"/>
          </w:r>
          <w:r w:rsidR="00F76CE3">
            <w:rPr>
              <w:noProof/>
            </w:rPr>
            <w:t>4</w:t>
          </w:r>
          <w:r w:rsidR="008F6939">
            <w:fldChar w:fldCharType="end"/>
          </w:r>
        </w:p>
      </w:tc>
      <w:tc>
        <w:tcPr>
          <w:tcW w:w="3655" w:type="dxa"/>
          <w:vAlign w:val="center"/>
        </w:tcPr>
        <w:p w14:paraId="55A13707" w14:textId="76510F33" w:rsidR="00B85085" w:rsidRPr="00E711C5" w:rsidRDefault="00B85085">
          <w:pPr>
            <w:pStyle w:val="Pieddepage"/>
            <w:jc w:val="right"/>
          </w:pPr>
          <w:r w:rsidRPr="00E711C5">
            <w:t xml:space="preserve">Dernière modification le </w:t>
          </w:r>
          <w:fldSimple w:instr="SAVEDATE   \* MERGEFORMAT">
            <w:r w:rsidR="0055556A">
              <w:rPr>
                <w:noProof/>
              </w:rPr>
              <w:t>24/04/2026 12:09:00</w:t>
            </w:r>
          </w:fldSimple>
        </w:p>
      </w:tc>
    </w:tr>
    <w:tr w:rsidR="00B85085" w:rsidRPr="00E711C5" w14:paraId="66D1B27A" w14:textId="77777777">
      <w:trPr>
        <w:trHeight w:val="20"/>
        <w:jc w:val="center"/>
      </w:trPr>
      <w:tc>
        <w:tcPr>
          <w:tcW w:w="3951" w:type="dxa"/>
          <w:vAlign w:val="center"/>
        </w:tcPr>
        <w:p w14:paraId="4C3E5E75" w14:textId="77777777" w:rsidR="00B85085" w:rsidRPr="00E711C5" w:rsidRDefault="00B85085">
          <w:pPr>
            <w:pStyle w:val="Pieddepage"/>
          </w:pPr>
        </w:p>
      </w:tc>
      <w:tc>
        <w:tcPr>
          <w:tcW w:w="2248" w:type="dxa"/>
          <w:vAlign w:val="center"/>
        </w:tcPr>
        <w:p w14:paraId="0FBA9DED" w14:textId="77777777" w:rsidR="00B85085" w:rsidRPr="00E711C5" w:rsidRDefault="00B85085">
          <w:pPr>
            <w:pStyle w:val="Pieddepage"/>
            <w:jc w:val="center"/>
          </w:pPr>
        </w:p>
      </w:tc>
      <w:tc>
        <w:tcPr>
          <w:tcW w:w="3655" w:type="dxa"/>
          <w:vAlign w:val="center"/>
        </w:tcPr>
        <w:p w14:paraId="05494466" w14:textId="332585EE" w:rsidR="00B85085" w:rsidRPr="00E711C5" w:rsidRDefault="00B85085">
          <w:pPr>
            <w:pStyle w:val="Pieddepage"/>
            <w:jc w:val="right"/>
          </w:pPr>
          <w:r w:rsidRPr="00E711C5">
            <w:t xml:space="preserve">Imprimé le </w:t>
          </w:r>
          <w:r w:rsidR="008F6939">
            <w:fldChar w:fldCharType="begin"/>
          </w:r>
          <w:r>
            <w:instrText xml:space="preserve"> PRINTDATE  </w:instrText>
          </w:r>
          <w:r w:rsidR="008F6939">
            <w:fldChar w:fldCharType="separate"/>
          </w:r>
          <w:r w:rsidR="00C21F40">
            <w:rPr>
              <w:noProof/>
            </w:rPr>
            <w:t>03/05/2010 06:54:00</w:t>
          </w:r>
          <w:r w:rsidR="008F6939">
            <w:fldChar w:fldCharType="end"/>
          </w:r>
          <w:r w:rsidRPr="00E711C5">
            <w:t xml:space="preserve">à </w:t>
          </w:r>
          <w:r w:rsidR="008F6939">
            <w:fldChar w:fldCharType="begin"/>
          </w:r>
          <w:r>
            <w:instrText xml:space="preserve"> TIME \@ "HH:mm" </w:instrText>
          </w:r>
          <w:r w:rsidR="008F6939">
            <w:fldChar w:fldCharType="separate"/>
          </w:r>
          <w:r w:rsidR="0055556A">
            <w:rPr>
              <w:noProof/>
            </w:rPr>
            <w:t>08:27</w:t>
          </w:r>
          <w:r w:rsidR="008F6939">
            <w:fldChar w:fldCharType="end"/>
          </w:r>
        </w:p>
      </w:tc>
    </w:tr>
  </w:tbl>
  <w:p w14:paraId="15B8DFB8" w14:textId="77777777" w:rsidR="000C4CDE" w:rsidRDefault="000C4CDE">
    <w:pPr>
      <w:pStyle w:val="Pieddepage"/>
      <w:rPr>
        <w:sz w:val="2"/>
      </w:rPr>
    </w:pPr>
  </w:p>
  <w:p w14:paraId="706B50CF" w14:textId="77777777" w:rsidR="000C4CDE" w:rsidRDefault="000C4CDE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5C3AD" w14:textId="77777777" w:rsidR="000C4CDE" w:rsidRDefault="00AB4A9D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9309F5" wp14:editId="4CF1DC49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3175" t="8255" r="1905" b="127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 xmlns:w16sdtfl="http://schemas.microsoft.com/office/word/2024/wordml/sdtformatlock" xmlns:w16du="http://schemas.microsoft.com/office/word/2023/wordml/word16du">
          <w:pict w14:anchorId="0E5E3D4F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115AFD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3620BEE1" w14:textId="77777777" w:rsidR="000C4CDE" w:rsidRDefault="008F693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0C4CDE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C21F40">
      <w:rPr>
        <w:rFonts w:cs="Arial"/>
        <w:noProof/>
        <w:snapToGrid w:val="0"/>
        <w:sz w:val="12"/>
      </w:rPr>
      <w:t>Document8</w:t>
    </w:r>
    <w:r w:rsidRPr="00172A50">
      <w:rPr>
        <w:rFonts w:cs="Arial"/>
        <w:snapToGrid w:val="0"/>
        <w:sz w:val="12"/>
      </w:rPr>
      <w:fldChar w:fldCharType="end"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ab/>
      <w:t>Version du 1.08.03</w:t>
    </w:r>
  </w:p>
  <w:p w14:paraId="2147A178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540A495E" w14:textId="2E82E0C2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8F6939">
      <w:rPr>
        <w:rFonts w:cs="Arial"/>
        <w:snapToGrid w:val="0"/>
        <w:sz w:val="12"/>
      </w:rPr>
      <w:fldChar w:fldCharType="separate"/>
    </w:r>
    <w:r w:rsidR="0055556A">
      <w:rPr>
        <w:rFonts w:cs="Arial"/>
        <w:noProof/>
        <w:snapToGrid w:val="0"/>
        <w:sz w:val="12"/>
      </w:rPr>
      <w:t>18/05/2026</w:t>
    </w:r>
    <w:r w:rsidR="008F6939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8F6939">
      <w:rPr>
        <w:rFonts w:cs="Arial"/>
        <w:snapToGrid w:val="0"/>
        <w:sz w:val="12"/>
      </w:rPr>
      <w:fldChar w:fldCharType="separate"/>
    </w:r>
    <w:r w:rsidR="0055556A">
      <w:rPr>
        <w:rFonts w:cs="Arial"/>
        <w:noProof/>
        <w:snapToGrid w:val="0"/>
        <w:sz w:val="12"/>
      </w:rPr>
      <w:t>08:27</w:t>
    </w:r>
    <w:r w:rsidR="008F6939">
      <w:rPr>
        <w:rFonts w:cs="Arial"/>
        <w:snapToGrid w:val="0"/>
        <w:sz w:val="12"/>
      </w:rPr>
      <w:fldChar w:fldCharType="end"/>
    </w:r>
  </w:p>
  <w:p w14:paraId="29AD6DA5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D542C41" w14:textId="77777777" w:rsidR="000C4CDE" w:rsidRDefault="000C4CDE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8F6939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="008F6939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906BB" w14:textId="77777777" w:rsidR="008F6855" w:rsidRDefault="008F6855">
      <w:r>
        <w:separator/>
      </w:r>
    </w:p>
  </w:footnote>
  <w:footnote w:type="continuationSeparator" w:id="0">
    <w:p w14:paraId="50B85AED" w14:textId="77777777" w:rsidR="008F6855" w:rsidRDefault="008F6855">
      <w:r>
        <w:continuationSeparator/>
      </w:r>
    </w:p>
  </w:footnote>
  <w:footnote w:type="continuationNotice" w:id="1">
    <w:p w14:paraId="4AC13BDC" w14:textId="77777777" w:rsidR="008F6855" w:rsidRDefault="008F68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1990"/>
      <w:gridCol w:w="6303"/>
    </w:tblGrid>
    <w:tr w:rsidR="000C4CDE" w14:paraId="6D259564" w14:textId="77777777" w:rsidTr="00C21F40">
      <w:trPr>
        <w:trHeight w:val="483"/>
        <w:jc w:val="center"/>
      </w:trPr>
      <w:tc>
        <w:tcPr>
          <w:tcW w:w="1488" w:type="dxa"/>
          <w:vAlign w:val="center"/>
        </w:tcPr>
        <w:p w14:paraId="3523933C" w14:textId="77777777" w:rsidR="000C4CDE" w:rsidRPr="00C41563" w:rsidRDefault="000C4CDE">
          <w:pPr>
            <w:rPr>
              <w:rFonts w:ascii="ETML L" w:hAnsi="ETML L"/>
              <w:sz w:val="32"/>
              <w:szCs w:val="32"/>
            </w:rPr>
          </w:pPr>
          <w:r w:rsidRPr="00C41563">
            <w:rPr>
              <w:rFonts w:ascii="ETML L" w:hAnsi="ETML L"/>
              <w:sz w:val="32"/>
              <w:szCs w:val="32"/>
            </w:rPr>
            <w:t>ETML</w:t>
          </w:r>
        </w:p>
      </w:tc>
      <w:tc>
        <w:tcPr>
          <w:tcW w:w="1990" w:type="dxa"/>
          <w:tcBorders>
            <w:bottom w:val="single" w:sz="12" w:space="0" w:color="auto"/>
            <w:right w:val="nil"/>
          </w:tcBorders>
          <w:vAlign w:val="center"/>
        </w:tcPr>
        <w:p w14:paraId="30D42FE0" w14:textId="77777777" w:rsidR="000C4CDE" w:rsidRPr="00031C09" w:rsidRDefault="000C4CDE" w:rsidP="00031C09">
          <w:pPr>
            <w:rPr>
              <w:i/>
              <w:iCs/>
              <w:sz w:val="16"/>
              <w:szCs w:val="16"/>
            </w:rPr>
          </w:pPr>
          <w:r w:rsidRPr="00031C09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303" w:type="dxa"/>
          <w:tcBorders>
            <w:left w:val="nil"/>
          </w:tcBorders>
          <w:vAlign w:val="center"/>
        </w:tcPr>
        <w:p w14:paraId="573D7E5D" w14:textId="006DF3E6" w:rsidR="000C4CDE" w:rsidRDefault="00AB4A9D" w:rsidP="00031C09">
          <w:pPr>
            <w:jc w:val="right"/>
          </w:pPr>
          <w:r>
            <w:t xml:space="preserve">Projet </w:t>
          </w:r>
          <w:proofErr w:type="spellStart"/>
          <w:r>
            <w:t>P_</w:t>
          </w:r>
          <w:r w:rsidR="006E5B45">
            <w:t>Sec</w:t>
          </w:r>
          <w:r w:rsidR="007834EB">
            <w:t>A</w:t>
          </w:r>
          <w:r w:rsidR="006E5B45">
            <w:t>pp</w:t>
          </w:r>
          <w:proofErr w:type="spellEnd"/>
        </w:p>
      </w:tc>
    </w:tr>
  </w:tbl>
  <w:p w14:paraId="55E114D6" w14:textId="77777777" w:rsidR="000C4CDE" w:rsidRDefault="000C4CDE" w:rsidP="00031C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0C4CDE" w14:paraId="5C499141" w14:textId="77777777">
      <w:trPr>
        <w:trHeight w:val="363"/>
      </w:trPr>
      <w:tc>
        <w:tcPr>
          <w:tcW w:w="1107" w:type="dxa"/>
        </w:tcPr>
        <w:p w14:paraId="30E20579" w14:textId="77777777" w:rsidR="000C4CDE" w:rsidRDefault="000C4CDE">
          <w:pPr>
            <w:pStyle w:val="En-tte"/>
            <w:rPr>
              <w:sz w:val="2"/>
            </w:rPr>
          </w:pPr>
        </w:p>
        <w:p w14:paraId="69F8CE38" w14:textId="77777777" w:rsidR="000C4CDE" w:rsidRPr="004E6239" w:rsidRDefault="000C4CDE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090C1D54" w14:textId="77777777" w:rsidR="000C4CDE" w:rsidRPr="005D3884" w:rsidRDefault="000C4CDE" w:rsidP="004E6239">
          <w:pPr>
            <w:pStyle w:val="En-tte"/>
            <w:rPr>
              <w:i/>
              <w:iCs/>
              <w:sz w:val="2"/>
            </w:rPr>
          </w:pPr>
        </w:p>
        <w:p w14:paraId="30CDD0F8" w14:textId="77777777" w:rsidR="000C4CDE" w:rsidRPr="004E6239" w:rsidRDefault="000C4CDE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62D68F6F" w14:textId="77777777" w:rsidR="000C4CDE" w:rsidRPr="004E6239" w:rsidRDefault="000C4CDE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D565517" w14:textId="77777777" w:rsidR="000C4CDE" w:rsidRDefault="000C4CDE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66A89"/>
    <w:multiLevelType w:val="multilevel"/>
    <w:tmpl w:val="B83A2C9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" w15:restartNumberingAfterBreak="0">
    <w:nsid w:val="35744EFB"/>
    <w:multiLevelType w:val="multilevel"/>
    <w:tmpl w:val="F45855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Paragraphe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paragraphe1"/>
      <w:lvlText w:val=""/>
      <w:lvlJc w:val="left"/>
      <w:pPr>
        <w:ind w:left="1134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5C35615"/>
    <w:multiLevelType w:val="hybridMultilevel"/>
    <w:tmpl w:val="4EDA7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57004"/>
    <w:multiLevelType w:val="hybridMultilevel"/>
    <w:tmpl w:val="4EDA81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5632E"/>
    <w:multiLevelType w:val="hybridMultilevel"/>
    <w:tmpl w:val="4EDA7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26528"/>
    <w:multiLevelType w:val="hybridMultilevel"/>
    <w:tmpl w:val="51EC234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30218"/>
    <w:multiLevelType w:val="hybridMultilevel"/>
    <w:tmpl w:val="E55C8FD4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46AE2"/>
    <w:multiLevelType w:val="multilevel"/>
    <w:tmpl w:val="AB66FF98"/>
    <w:name w:val="PucesCC"/>
    <w:lvl w:ilvl="0">
      <w:start w:val="1"/>
      <w:numFmt w:val="bullet"/>
      <w:pStyle w:val="Liste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2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e3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16E60D0"/>
    <w:multiLevelType w:val="hybridMultilevel"/>
    <w:tmpl w:val="C2781D88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1463">
    <w:abstractNumId w:val="0"/>
  </w:num>
  <w:num w:numId="2" w16cid:durableId="785319282">
    <w:abstractNumId w:val="7"/>
  </w:num>
  <w:num w:numId="3" w16cid:durableId="1375420504">
    <w:abstractNumId w:val="1"/>
  </w:num>
  <w:num w:numId="4" w16cid:durableId="826019307">
    <w:abstractNumId w:val="6"/>
  </w:num>
  <w:num w:numId="5" w16cid:durableId="1382365100">
    <w:abstractNumId w:val="8"/>
  </w:num>
  <w:num w:numId="6" w16cid:durableId="1204292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3403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2956540">
    <w:abstractNumId w:val="0"/>
  </w:num>
  <w:num w:numId="9" w16cid:durableId="1486817751">
    <w:abstractNumId w:val="0"/>
  </w:num>
  <w:num w:numId="10" w16cid:durableId="1225333446">
    <w:abstractNumId w:val="0"/>
  </w:num>
  <w:num w:numId="11" w16cid:durableId="606695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910593">
    <w:abstractNumId w:val="3"/>
  </w:num>
  <w:num w:numId="13" w16cid:durableId="1090199032">
    <w:abstractNumId w:val="5"/>
  </w:num>
  <w:num w:numId="14" w16cid:durableId="1203863004">
    <w:abstractNumId w:val="2"/>
  </w:num>
  <w:num w:numId="15" w16cid:durableId="588579747">
    <w:abstractNumId w:val="4"/>
  </w:num>
  <w:num w:numId="16" w16cid:durableId="679740704">
    <w:abstractNumId w:val="0"/>
  </w:num>
  <w:num w:numId="17" w16cid:durableId="90796115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0"/>
    <w:rsid w:val="00002E6B"/>
    <w:rsid w:val="000035E3"/>
    <w:rsid w:val="00013692"/>
    <w:rsid w:val="000155E1"/>
    <w:rsid w:val="00016BC1"/>
    <w:rsid w:val="00017558"/>
    <w:rsid w:val="00020C49"/>
    <w:rsid w:val="0002239A"/>
    <w:rsid w:val="00022403"/>
    <w:rsid w:val="0002338E"/>
    <w:rsid w:val="0002717B"/>
    <w:rsid w:val="0003083E"/>
    <w:rsid w:val="00031C09"/>
    <w:rsid w:val="00034C6C"/>
    <w:rsid w:val="00034D55"/>
    <w:rsid w:val="0003755F"/>
    <w:rsid w:val="000408DF"/>
    <w:rsid w:val="000424E9"/>
    <w:rsid w:val="00042C31"/>
    <w:rsid w:val="0005203D"/>
    <w:rsid w:val="000613B8"/>
    <w:rsid w:val="000634F3"/>
    <w:rsid w:val="0006404B"/>
    <w:rsid w:val="0006457A"/>
    <w:rsid w:val="00064F83"/>
    <w:rsid w:val="0007050B"/>
    <w:rsid w:val="00070FB8"/>
    <w:rsid w:val="000714B6"/>
    <w:rsid w:val="000733DC"/>
    <w:rsid w:val="000779E1"/>
    <w:rsid w:val="00080D09"/>
    <w:rsid w:val="000829F9"/>
    <w:rsid w:val="000854CE"/>
    <w:rsid w:val="00085790"/>
    <w:rsid w:val="00086A25"/>
    <w:rsid w:val="00087089"/>
    <w:rsid w:val="00087FE4"/>
    <w:rsid w:val="00091714"/>
    <w:rsid w:val="00093B7A"/>
    <w:rsid w:val="000953ED"/>
    <w:rsid w:val="00096747"/>
    <w:rsid w:val="00097044"/>
    <w:rsid w:val="00097167"/>
    <w:rsid w:val="000A1121"/>
    <w:rsid w:val="000A1569"/>
    <w:rsid w:val="000A49C7"/>
    <w:rsid w:val="000A6BD5"/>
    <w:rsid w:val="000B0740"/>
    <w:rsid w:val="000B5600"/>
    <w:rsid w:val="000C11D0"/>
    <w:rsid w:val="000C1494"/>
    <w:rsid w:val="000C24DD"/>
    <w:rsid w:val="000C29F2"/>
    <w:rsid w:val="000C48C0"/>
    <w:rsid w:val="000C4B1C"/>
    <w:rsid w:val="000C4CDE"/>
    <w:rsid w:val="000C53FC"/>
    <w:rsid w:val="000D06D5"/>
    <w:rsid w:val="000D0DD5"/>
    <w:rsid w:val="000D1FB9"/>
    <w:rsid w:val="000D238B"/>
    <w:rsid w:val="000D2795"/>
    <w:rsid w:val="000D31A0"/>
    <w:rsid w:val="000D4A48"/>
    <w:rsid w:val="000D5881"/>
    <w:rsid w:val="000D64C6"/>
    <w:rsid w:val="000D7098"/>
    <w:rsid w:val="000E272E"/>
    <w:rsid w:val="000E28A7"/>
    <w:rsid w:val="000E4799"/>
    <w:rsid w:val="000E6776"/>
    <w:rsid w:val="000E6CC2"/>
    <w:rsid w:val="000F1E8C"/>
    <w:rsid w:val="000F1F81"/>
    <w:rsid w:val="000F3FF0"/>
    <w:rsid w:val="000F4283"/>
    <w:rsid w:val="000F4344"/>
    <w:rsid w:val="000F6757"/>
    <w:rsid w:val="00102A14"/>
    <w:rsid w:val="00105905"/>
    <w:rsid w:val="00107CC1"/>
    <w:rsid w:val="0011137F"/>
    <w:rsid w:val="00111CB8"/>
    <w:rsid w:val="00114CF8"/>
    <w:rsid w:val="00114E0A"/>
    <w:rsid w:val="00116C76"/>
    <w:rsid w:val="00120123"/>
    <w:rsid w:val="00126A3B"/>
    <w:rsid w:val="00131B45"/>
    <w:rsid w:val="0013428C"/>
    <w:rsid w:val="00135008"/>
    <w:rsid w:val="00141AA2"/>
    <w:rsid w:val="00144A35"/>
    <w:rsid w:val="00150BAD"/>
    <w:rsid w:val="00150EA2"/>
    <w:rsid w:val="001568C8"/>
    <w:rsid w:val="0016114F"/>
    <w:rsid w:val="00166B8F"/>
    <w:rsid w:val="001707E7"/>
    <w:rsid w:val="001709C2"/>
    <w:rsid w:val="001730F8"/>
    <w:rsid w:val="001736D8"/>
    <w:rsid w:val="00173CD5"/>
    <w:rsid w:val="00174D0E"/>
    <w:rsid w:val="00176438"/>
    <w:rsid w:val="001841AD"/>
    <w:rsid w:val="001854FF"/>
    <w:rsid w:val="00186359"/>
    <w:rsid w:val="00190DFE"/>
    <w:rsid w:val="00194BD3"/>
    <w:rsid w:val="001965CA"/>
    <w:rsid w:val="00196B0A"/>
    <w:rsid w:val="001A0E0C"/>
    <w:rsid w:val="001A7EEC"/>
    <w:rsid w:val="001B7A51"/>
    <w:rsid w:val="001C4861"/>
    <w:rsid w:val="001C6AFD"/>
    <w:rsid w:val="001D001B"/>
    <w:rsid w:val="001D1DCA"/>
    <w:rsid w:val="001D21D4"/>
    <w:rsid w:val="001D447B"/>
    <w:rsid w:val="001D7338"/>
    <w:rsid w:val="001E24BB"/>
    <w:rsid w:val="001E3143"/>
    <w:rsid w:val="001E435B"/>
    <w:rsid w:val="001E6768"/>
    <w:rsid w:val="001F0459"/>
    <w:rsid w:val="001F16C6"/>
    <w:rsid w:val="001F20E3"/>
    <w:rsid w:val="00200C6C"/>
    <w:rsid w:val="00202E3E"/>
    <w:rsid w:val="00203BA1"/>
    <w:rsid w:val="002051DB"/>
    <w:rsid w:val="00213059"/>
    <w:rsid w:val="002157FF"/>
    <w:rsid w:val="00215DBB"/>
    <w:rsid w:val="002163FF"/>
    <w:rsid w:val="0022575F"/>
    <w:rsid w:val="00233E24"/>
    <w:rsid w:val="00235E51"/>
    <w:rsid w:val="00241416"/>
    <w:rsid w:val="0024212E"/>
    <w:rsid w:val="00242D95"/>
    <w:rsid w:val="00243FCF"/>
    <w:rsid w:val="002510D8"/>
    <w:rsid w:val="00255D03"/>
    <w:rsid w:val="002634BE"/>
    <w:rsid w:val="00264D11"/>
    <w:rsid w:val="002712B1"/>
    <w:rsid w:val="00274C77"/>
    <w:rsid w:val="00276DA7"/>
    <w:rsid w:val="00277744"/>
    <w:rsid w:val="00280917"/>
    <w:rsid w:val="00280CE1"/>
    <w:rsid w:val="002828D8"/>
    <w:rsid w:val="002864AC"/>
    <w:rsid w:val="00293FD2"/>
    <w:rsid w:val="00294BFB"/>
    <w:rsid w:val="002A0D76"/>
    <w:rsid w:val="002A16ED"/>
    <w:rsid w:val="002A4419"/>
    <w:rsid w:val="002A4652"/>
    <w:rsid w:val="002A5A1F"/>
    <w:rsid w:val="002A742C"/>
    <w:rsid w:val="002B5093"/>
    <w:rsid w:val="002B77F2"/>
    <w:rsid w:val="002C0E36"/>
    <w:rsid w:val="002C11EA"/>
    <w:rsid w:val="002C2AFE"/>
    <w:rsid w:val="002C3C2F"/>
    <w:rsid w:val="002C7B0D"/>
    <w:rsid w:val="002D085D"/>
    <w:rsid w:val="002D0B60"/>
    <w:rsid w:val="002D356F"/>
    <w:rsid w:val="002D580A"/>
    <w:rsid w:val="002D7D0B"/>
    <w:rsid w:val="002E1B4F"/>
    <w:rsid w:val="002E2421"/>
    <w:rsid w:val="002E28C2"/>
    <w:rsid w:val="002E4E37"/>
    <w:rsid w:val="002F028C"/>
    <w:rsid w:val="002F38C2"/>
    <w:rsid w:val="002F59D9"/>
    <w:rsid w:val="00303ADA"/>
    <w:rsid w:val="00305D18"/>
    <w:rsid w:val="003061D8"/>
    <w:rsid w:val="003070C4"/>
    <w:rsid w:val="00312479"/>
    <w:rsid w:val="00312C18"/>
    <w:rsid w:val="00317468"/>
    <w:rsid w:val="003208F6"/>
    <w:rsid w:val="0032573A"/>
    <w:rsid w:val="00325D7C"/>
    <w:rsid w:val="003269D6"/>
    <w:rsid w:val="003326B0"/>
    <w:rsid w:val="00333CCB"/>
    <w:rsid w:val="003359DB"/>
    <w:rsid w:val="003368EB"/>
    <w:rsid w:val="003375E5"/>
    <w:rsid w:val="003403DA"/>
    <w:rsid w:val="0034196B"/>
    <w:rsid w:val="0034278C"/>
    <w:rsid w:val="00344570"/>
    <w:rsid w:val="00346508"/>
    <w:rsid w:val="0034690C"/>
    <w:rsid w:val="00346F51"/>
    <w:rsid w:val="003477CF"/>
    <w:rsid w:val="00352A07"/>
    <w:rsid w:val="00352E94"/>
    <w:rsid w:val="00356B1F"/>
    <w:rsid w:val="00361762"/>
    <w:rsid w:val="00362754"/>
    <w:rsid w:val="0036318E"/>
    <w:rsid w:val="00363F29"/>
    <w:rsid w:val="003656A3"/>
    <w:rsid w:val="00365B48"/>
    <w:rsid w:val="00370682"/>
    <w:rsid w:val="00370BD8"/>
    <w:rsid w:val="00375A1C"/>
    <w:rsid w:val="00375E5D"/>
    <w:rsid w:val="00376563"/>
    <w:rsid w:val="00383764"/>
    <w:rsid w:val="00387B46"/>
    <w:rsid w:val="00392F11"/>
    <w:rsid w:val="00393B86"/>
    <w:rsid w:val="00394E14"/>
    <w:rsid w:val="003957EA"/>
    <w:rsid w:val="00395861"/>
    <w:rsid w:val="00396ECB"/>
    <w:rsid w:val="003A04CC"/>
    <w:rsid w:val="003A2F10"/>
    <w:rsid w:val="003A5509"/>
    <w:rsid w:val="003A6649"/>
    <w:rsid w:val="003A6E55"/>
    <w:rsid w:val="003A7641"/>
    <w:rsid w:val="003A7CFD"/>
    <w:rsid w:val="003B2CD8"/>
    <w:rsid w:val="003B3C18"/>
    <w:rsid w:val="003B62CD"/>
    <w:rsid w:val="003B7A64"/>
    <w:rsid w:val="003C21A4"/>
    <w:rsid w:val="003C7DD3"/>
    <w:rsid w:val="003D5BDC"/>
    <w:rsid w:val="003D7634"/>
    <w:rsid w:val="003E03B5"/>
    <w:rsid w:val="003E1DDC"/>
    <w:rsid w:val="003E4839"/>
    <w:rsid w:val="003E6314"/>
    <w:rsid w:val="003F0D73"/>
    <w:rsid w:val="003F1258"/>
    <w:rsid w:val="003F30D5"/>
    <w:rsid w:val="003F39D6"/>
    <w:rsid w:val="003F5896"/>
    <w:rsid w:val="003F6BB7"/>
    <w:rsid w:val="003F6DE5"/>
    <w:rsid w:val="004029F3"/>
    <w:rsid w:val="00402FE3"/>
    <w:rsid w:val="00411B1D"/>
    <w:rsid w:val="00411B8A"/>
    <w:rsid w:val="00411F94"/>
    <w:rsid w:val="00413463"/>
    <w:rsid w:val="0041604D"/>
    <w:rsid w:val="00416A9B"/>
    <w:rsid w:val="004175DF"/>
    <w:rsid w:val="004204ED"/>
    <w:rsid w:val="00424AFA"/>
    <w:rsid w:val="00426B52"/>
    <w:rsid w:val="00426F1F"/>
    <w:rsid w:val="0043156E"/>
    <w:rsid w:val="00432F4F"/>
    <w:rsid w:val="004407C3"/>
    <w:rsid w:val="0044155D"/>
    <w:rsid w:val="00441F66"/>
    <w:rsid w:val="00442048"/>
    <w:rsid w:val="00444746"/>
    <w:rsid w:val="00444C8A"/>
    <w:rsid w:val="0044552D"/>
    <w:rsid w:val="00445959"/>
    <w:rsid w:val="00452C81"/>
    <w:rsid w:val="00456ECA"/>
    <w:rsid w:val="00457848"/>
    <w:rsid w:val="00463E42"/>
    <w:rsid w:val="00466391"/>
    <w:rsid w:val="0047576C"/>
    <w:rsid w:val="00476A34"/>
    <w:rsid w:val="00482570"/>
    <w:rsid w:val="004850E0"/>
    <w:rsid w:val="00486A0B"/>
    <w:rsid w:val="00490BE6"/>
    <w:rsid w:val="00491403"/>
    <w:rsid w:val="004940A6"/>
    <w:rsid w:val="00494A37"/>
    <w:rsid w:val="0049563B"/>
    <w:rsid w:val="004A246A"/>
    <w:rsid w:val="004A571A"/>
    <w:rsid w:val="004A57B3"/>
    <w:rsid w:val="004A5E91"/>
    <w:rsid w:val="004A6E1B"/>
    <w:rsid w:val="004B2A2F"/>
    <w:rsid w:val="004B2AC6"/>
    <w:rsid w:val="004B3D31"/>
    <w:rsid w:val="004C02CA"/>
    <w:rsid w:val="004C0FCF"/>
    <w:rsid w:val="004C1F66"/>
    <w:rsid w:val="004D0854"/>
    <w:rsid w:val="004D224E"/>
    <w:rsid w:val="004D32CB"/>
    <w:rsid w:val="004D3BCE"/>
    <w:rsid w:val="004D3C71"/>
    <w:rsid w:val="004D438B"/>
    <w:rsid w:val="004D652B"/>
    <w:rsid w:val="004D7378"/>
    <w:rsid w:val="004E1A4A"/>
    <w:rsid w:val="004E322E"/>
    <w:rsid w:val="004E6239"/>
    <w:rsid w:val="004F0DEE"/>
    <w:rsid w:val="004F19EB"/>
    <w:rsid w:val="004F2867"/>
    <w:rsid w:val="004F31B7"/>
    <w:rsid w:val="004F3475"/>
    <w:rsid w:val="004F3F4E"/>
    <w:rsid w:val="004F5166"/>
    <w:rsid w:val="005101F3"/>
    <w:rsid w:val="00510E66"/>
    <w:rsid w:val="005110B4"/>
    <w:rsid w:val="0051248D"/>
    <w:rsid w:val="00520994"/>
    <w:rsid w:val="005222F6"/>
    <w:rsid w:val="005234C3"/>
    <w:rsid w:val="00523F39"/>
    <w:rsid w:val="00525CF1"/>
    <w:rsid w:val="00526860"/>
    <w:rsid w:val="005301DD"/>
    <w:rsid w:val="005302DF"/>
    <w:rsid w:val="00530E32"/>
    <w:rsid w:val="00535017"/>
    <w:rsid w:val="00537E67"/>
    <w:rsid w:val="00541B89"/>
    <w:rsid w:val="005449AD"/>
    <w:rsid w:val="005504B6"/>
    <w:rsid w:val="0055556A"/>
    <w:rsid w:val="005622A6"/>
    <w:rsid w:val="00564F68"/>
    <w:rsid w:val="00565F1B"/>
    <w:rsid w:val="005665BF"/>
    <w:rsid w:val="00567A28"/>
    <w:rsid w:val="00571277"/>
    <w:rsid w:val="005735DF"/>
    <w:rsid w:val="00575FC8"/>
    <w:rsid w:val="0057693C"/>
    <w:rsid w:val="00577C3B"/>
    <w:rsid w:val="00580AD1"/>
    <w:rsid w:val="00582249"/>
    <w:rsid w:val="00582744"/>
    <w:rsid w:val="005834D1"/>
    <w:rsid w:val="005858BC"/>
    <w:rsid w:val="00590DD6"/>
    <w:rsid w:val="00592FD6"/>
    <w:rsid w:val="005952EB"/>
    <w:rsid w:val="005A23D5"/>
    <w:rsid w:val="005B0088"/>
    <w:rsid w:val="005B1042"/>
    <w:rsid w:val="005B1FAE"/>
    <w:rsid w:val="005B3BE6"/>
    <w:rsid w:val="005B739C"/>
    <w:rsid w:val="005C0C66"/>
    <w:rsid w:val="005C2784"/>
    <w:rsid w:val="005C4893"/>
    <w:rsid w:val="005C4FA6"/>
    <w:rsid w:val="005C680C"/>
    <w:rsid w:val="005D0E69"/>
    <w:rsid w:val="005D1DA5"/>
    <w:rsid w:val="005D3156"/>
    <w:rsid w:val="005D3884"/>
    <w:rsid w:val="005E0509"/>
    <w:rsid w:val="005E4787"/>
    <w:rsid w:val="005E5AE9"/>
    <w:rsid w:val="005E6345"/>
    <w:rsid w:val="005F29BD"/>
    <w:rsid w:val="005F414B"/>
    <w:rsid w:val="005F61FE"/>
    <w:rsid w:val="00600C4D"/>
    <w:rsid w:val="006050DC"/>
    <w:rsid w:val="00605237"/>
    <w:rsid w:val="00611EF0"/>
    <w:rsid w:val="00612A18"/>
    <w:rsid w:val="00620C30"/>
    <w:rsid w:val="00620DC5"/>
    <w:rsid w:val="00621294"/>
    <w:rsid w:val="00625535"/>
    <w:rsid w:val="00625C54"/>
    <w:rsid w:val="006309B6"/>
    <w:rsid w:val="00637C5B"/>
    <w:rsid w:val="0064018E"/>
    <w:rsid w:val="0064053C"/>
    <w:rsid w:val="00646548"/>
    <w:rsid w:val="00647BC2"/>
    <w:rsid w:val="006503D7"/>
    <w:rsid w:val="00650B44"/>
    <w:rsid w:val="0065262F"/>
    <w:rsid w:val="00654BCA"/>
    <w:rsid w:val="006567D7"/>
    <w:rsid w:val="006601B3"/>
    <w:rsid w:val="0066132F"/>
    <w:rsid w:val="00663A9B"/>
    <w:rsid w:val="00667A58"/>
    <w:rsid w:val="006718F6"/>
    <w:rsid w:val="00677237"/>
    <w:rsid w:val="00684164"/>
    <w:rsid w:val="00691302"/>
    <w:rsid w:val="006936A9"/>
    <w:rsid w:val="006966D5"/>
    <w:rsid w:val="006A189D"/>
    <w:rsid w:val="006A1CD3"/>
    <w:rsid w:val="006A55F4"/>
    <w:rsid w:val="006A5737"/>
    <w:rsid w:val="006B195E"/>
    <w:rsid w:val="006B1E6F"/>
    <w:rsid w:val="006B2158"/>
    <w:rsid w:val="006B21EA"/>
    <w:rsid w:val="006B2D7C"/>
    <w:rsid w:val="006B63EC"/>
    <w:rsid w:val="006B7749"/>
    <w:rsid w:val="006C394C"/>
    <w:rsid w:val="006C7F26"/>
    <w:rsid w:val="006D0D7E"/>
    <w:rsid w:val="006D397E"/>
    <w:rsid w:val="006D625A"/>
    <w:rsid w:val="006E27C2"/>
    <w:rsid w:val="006E3366"/>
    <w:rsid w:val="006E5B45"/>
    <w:rsid w:val="006F095F"/>
    <w:rsid w:val="006F48AC"/>
    <w:rsid w:val="006F6D29"/>
    <w:rsid w:val="007003CF"/>
    <w:rsid w:val="00701B92"/>
    <w:rsid w:val="007054F2"/>
    <w:rsid w:val="00705E63"/>
    <w:rsid w:val="00710DD2"/>
    <w:rsid w:val="00715BA5"/>
    <w:rsid w:val="00722AFA"/>
    <w:rsid w:val="00725319"/>
    <w:rsid w:val="007253D2"/>
    <w:rsid w:val="00726D4F"/>
    <w:rsid w:val="0073088B"/>
    <w:rsid w:val="00732930"/>
    <w:rsid w:val="0073578A"/>
    <w:rsid w:val="007359B0"/>
    <w:rsid w:val="00735B15"/>
    <w:rsid w:val="0073662A"/>
    <w:rsid w:val="00740F15"/>
    <w:rsid w:val="007441CF"/>
    <w:rsid w:val="007467DF"/>
    <w:rsid w:val="00746E3D"/>
    <w:rsid w:val="00750105"/>
    <w:rsid w:val="00754D2E"/>
    <w:rsid w:val="007575D2"/>
    <w:rsid w:val="0076022D"/>
    <w:rsid w:val="0076112E"/>
    <w:rsid w:val="007625C0"/>
    <w:rsid w:val="007625D7"/>
    <w:rsid w:val="00766BCC"/>
    <w:rsid w:val="007673AC"/>
    <w:rsid w:val="00774D05"/>
    <w:rsid w:val="00774D2B"/>
    <w:rsid w:val="0078066E"/>
    <w:rsid w:val="007834EB"/>
    <w:rsid w:val="00785E2A"/>
    <w:rsid w:val="00786501"/>
    <w:rsid w:val="00786C00"/>
    <w:rsid w:val="00790386"/>
    <w:rsid w:val="0079128D"/>
    <w:rsid w:val="00793884"/>
    <w:rsid w:val="00793F1F"/>
    <w:rsid w:val="00795137"/>
    <w:rsid w:val="007958BB"/>
    <w:rsid w:val="0079606B"/>
    <w:rsid w:val="00796877"/>
    <w:rsid w:val="00796A81"/>
    <w:rsid w:val="00796EE9"/>
    <w:rsid w:val="00797B1D"/>
    <w:rsid w:val="00797DA9"/>
    <w:rsid w:val="00797FEE"/>
    <w:rsid w:val="007A66EA"/>
    <w:rsid w:val="007B0FFC"/>
    <w:rsid w:val="007B5113"/>
    <w:rsid w:val="007C0818"/>
    <w:rsid w:val="007D0889"/>
    <w:rsid w:val="007D2035"/>
    <w:rsid w:val="007D3FC5"/>
    <w:rsid w:val="007D5F8F"/>
    <w:rsid w:val="007D7B05"/>
    <w:rsid w:val="007E3C88"/>
    <w:rsid w:val="007E4179"/>
    <w:rsid w:val="007E6125"/>
    <w:rsid w:val="007E67D7"/>
    <w:rsid w:val="007F0404"/>
    <w:rsid w:val="007F171D"/>
    <w:rsid w:val="007F18E2"/>
    <w:rsid w:val="00801925"/>
    <w:rsid w:val="008055C6"/>
    <w:rsid w:val="008057D9"/>
    <w:rsid w:val="00806158"/>
    <w:rsid w:val="00813BB7"/>
    <w:rsid w:val="008160B5"/>
    <w:rsid w:val="00816CF4"/>
    <w:rsid w:val="00817941"/>
    <w:rsid w:val="00822D08"/>
    <w:rsid w:val="00826C12"/>
    <w:rsid w:val="00827F17"/>
    <w:rsid w:val="0083241A"/>
    <w:rsid w:val="0083424F"/>
    <w:rsid w:val="00836BD4"/>
    <w:rsid w:val="0084257F"/>
    <w:rsid w:val="008429F8"/>
    <w:rsid w:val="00842A6C"/>
    <w:rsid w:val="00843111"/>
    <w:rsid w:val="0084541B"/>
    <w:rsid w:val="00845444"/>
    <w:rsid w:val="00846513"/>
    <w:rsid w:val="00855714"/>
    <w:rsid w:val="00855F2B"/>
    <w:rsid w:val="00860B6D"/>
    <w:rsid w:val="00860E0E"/>
    <w:rsid w:val="00862BED"/>
    <w:rsid w:val="008638A2"/>
    <w:rsid w:val="00865859"/>
    <w:rsid w:val="00870874"/>
    <w:rsid w:val="00872903"/>
    <w:rsid w:val="00875B8B"/>
    <w:rsid w:val="0087771C"/>
    <w:rsid w:val="0088019C"/>
    <w:rsid w:val="008817AA"/>
    <w:rsid w:val="008934E9"/>
    <w:rsid w:val="00893F17"/>
    <w:rsid w:val="008971F8"/>
    <w:rsid w:val="008A459A"/>
    <w:rsid w:val="008A5C21"/>
    <w:rsid w:val="008A6A90"/>
    <w:rsid w:val="008B2F7D"/>
    <w:rsid w:val="008B2FB0"/>
    <w:rsid w:val="008B6394"/>
    <w:rsid w:val="008B6A6B"/>
    <w:rsid w:val="008B7045"/>
    <w:rsid w:val="008C19AD"/>
    <w:rsid w:val="008C2BBB"/>
    <w:rsid w:val="008C667D"/>
    <w:rsid w:val="008C713D"/>
    <w:rsid w:val="008C7902"/>
    <w:rsid w:val="008D06A1"/>
    <w:rsid w:val="008D366D"/>
    <w:rsid w:val="008D3A92"/>
    <w:rsid w:val="008D4900"/>
    <w:rsid w:val="008D52EE"/>
    <w:rsid w:val="008E12B3"/>
    <w:rsid w:val="008E4C26"/>
    <w:rsid w:val="008E643A"/>
    <w:rsid w:val="008E65C0"/>
    <w:rsid w:val="008E73FF"/>
    <w:rsid w:val="008E76BF"/>
    <w:rsid w:val="008F03FA"/>
    <w:rsid w:val="008F0D46"/>
    <w:rsid w:val="008F433C"/>
    <w:rsid w:val="008F4AFD"/>
    <w:rsid w:val="008F6646"/>
    <w:rsid w:val="008F6855"/>
    <w:rsid w:val="008F6939"/>
    <w:rsid w:val="0090017C"/>
    <w:rsid w:val="00902171"/>
    <w:rsid w:val="00910B12"/>
    <w:rsid w:val="009112ED"/>
    <w:rsid w:val="00916FC3"/>
    <w:rsid w:val="00920274"/>
    <w:rsid w:val="00922E6F"/>
    <w:rsid w:val="00923C33"/>
    <w:rsid w:val="00924BF1"/>
    <w:rsid w:val="00925B4A"/>
    <w:rsid w:val="00926BF4"/>
    <w:rsid w:val="009321A9"/>
    <w:rsid w:val="009335B3"/>
    <w:rsid w:val="00934384"/>
    <w:rsid w:val="00934511"/>
    <w:rsid w:val="0093559E"/>
    <w:rsid w:val="0095321B"/>
    <w:rsid w:val="00961FBF"/>
    <w:rsid w:val="00964466"/>
    <w:rsid w:val="0096784C"/>
    <w:rsid w:val="00973B94"/>
    <w:rsid w:val="00980216"/>
    <w:rsid w:val="0098642C"/>
    <w:rsid w:val="009914ED"/>
    <w:rsid w:val="009943F3"/>
    <w:rsid w:val="009A0163"/>
    <w:rsid w:val="009A107C"/>
    <w:rsid w:val="009A5D9F"/>
    <w:rsid w:val="009A7151"/>
    <w:rsid w:val="009A7B67"/>
    <w:rsid w:val="009B09F3"/>
    <w:rsid w:val="009B5187"/>
    <w:rsid w:val="009B61C7"/>
    <w:rsid w:val="009C3895"/>
    <w:rsid w:val="009C4818"/>
    <w:rsid w:val="009D11B6"/>
    <w:rsid w:val="009D490D"/>
    <w:rsid w:val="009E01B1"/>
    <w:rsid w:val="009E1A7D"/>
    <w:rsid w:val="009E3B4E"/>
    <w:rsid w:val="009E5E0B"/>
    <w:rsid w:val="009F16CD"/>
    <w:rsid w:val="009F209D"/>
    <w:rsid w:val="009F225F"/>
    <w:rsid w:val="009F4BF5"/>
    <w:rsid w:val="00A040F1"/>
    <w:rsid w:val="00A04E05"/>
    <w:rsid w:val="00A057E6"/>
    <w:rsid w:val="00A06213"/>
    <w:rsid w:val="00A130E6"/>
    <w:rsid w:val="00A23698"/>
    <w:rsid w:val="00A23A14"/>
    <w:rsid w:val="00A269CC"/>
    <w:rsid w:val="00A3568D"/>
    <w:rsid w:val="00A36BE4"/>
    <w:rsid w:val="00A37A03"/>
    <w:rsid w:val="00A4025E"/>
    <w:rsid w:val="00A436B6"/>
    <w:rsid w:val="00A474DA"/>
    <w:rsid w:val="00A50BA1"/>
    <w:rsid w:val="00A51124"/>
    <w:rsid w:val="00A52BDE"/>
    <w:rsid w:val="00A53829"/>
    <w:rsid w:val="00A55702"/>
    <w:rsid w:val="00A56FC1"/>
    <w:rsid w:val="00A57AB3"/>
    <w:rsid w:val="00A63154"/>
    <w:rsid w:val="00A6338B"/>
    <w:rsid w:val="00A6352E"/>
    <w:rsid w:val="00A64031"/>
    <w:rsid w:val="00A647D5"/>
    <w:rsid w:val="00A65378"/>
    <w:rsid w:val="00A72619"/>
    <w:rsid w:val="00A75678"/>
    <w:rsid w:val="00A86894"/>
    <w:rsid w:val="00A90A36"/>
    <w:rsid w:val="00A966E7"/>
    <w:rsid w:val="00A96811"/>
    <w:rsid w:val="00AA0DBE"/>
    <w:rsid w:val="00AA2693"/>
    <w:rsid w:val="00AA5460"/>
    <w:rsid w:val="00AA686F"/>
    <w:rsid w:val="00AB0D03"/>
    <w:rsid w:val="00AB234B"/>
    <w:rsid w:val="00AB2447"/>
    <w:rsid w:val="00AB4A9D"/>
    <w:rsid w:val="00AC066C"/>
    <w:rsid w:val="00AC35AC"/>
    <w:rsid w:val="00AC365D"/>
    <w:rsid w:val="00AD00A7"/>
    <w:rsid w:val="00AD60F9"/>
    <w:rsid w:val="00AE2080"/>
    <w:rsid w:val="00AE35DA"/>
    <w:rsid w:val="00AE69C4"/>
    <w:rsid w:val="00AE7C8A"/>
    <w:rsid w:val="00AF2B14"/>
    <w:rsid w:val="00AF4835"/>
    <w:rsid w:val="00AF492C"/>
    <w:rsid w:val="00AF4DEA"/>
    <w:rsid w:val="00AF7342"/>
    <w:rsid w:val="00B0003B"/>
    <w:rsid w:val="00B02CB6"/>
    <w:rsid w:val="00B05FC9"/>
    <w:rsid w:val="00B103CF"/>
    <w:rsid w:val="00B11828"/>
    <w:rsid w:val="00B14509"/>
    <w:rsid w:val="00B15C01"/>
    <w:rsid w:val="00B175E1"/>
    <w:rsid w:val="00B21D22"/>
    <w:rsid w:val="00B22F1A"/>
    <w:rsid w:val="00B26294"/>
    <w:rsid w:val="00B26C69"/>
    <w:rsid w:val="00B27B2A"/>
    <w:rsid w:val="00B31236"/>
    <w:rsid w:val="00B35BB3"/>
    <w:rsid w:val="00B36130"/>
    <w:rsid w:val="00B367AC"/>
    <w:rsid w:val="00B418D4"/>
    <w:rsid w:val="00B43D4F"/>
    <w:rsid w:val="00B43FC4"/>
    <w:rsid w:val="00B50287"/>
    <w:rsid w:val="00B51983"/>
    <w:rsid w:val="00B52D48"/>
    <w:rsid w:val="00B540D6"/>
    <w:rsid w:val="00B57005"/>
    <w:rsid w:val="00B603D9"/>
    <w:rsid w:val="00B61B42"/>
    <w:rsid w:val="00B648E3"/>
    <w:rsid w:val="00B666AB"/>
    <w:rsid w:val="00B66752"/>
    <w:rsid w:val="00B669A9"/>
    <w:rsid w:val="00B67C91"/>
    <w:rsid w:val="00B67D48"/>
    <w:rsid w:val="00B7072E"/>
    <w:rsid w:val="00B70EA1"/>
    <w:rsid w:val="00B713E7"/>
    <w:rsid w:val="00B715B3"/>
    <w:rsid w:val="00B718F2"/>
    <w:rsid w:val="00B81E0C"/>
    <w:rsid w:val="00B833CD"/>
    <w:rsid w:val="00B84559"/>
    <w:rsid w:val="00B85085"/>
    <w:rsid w:val="00B94595"/>
    <w:rsid w:val="00B97037"/>
    <w:rsid w:val="00B975FF"/>
    <w:rsid w:val="00BA1055"/>
    <w:rsid w:val="00BA1937"/>
    <w:rsid w:val="00BA1B2E"/>
    <w:rsid w:val="00BA2206"/>
    <w:rsid w:val="00BA2E77"/>
    <w:rsid w:val="00BA59CE"/>
    <w:rsid w:val="00BA5B06"/>
    <w:rsid w:val="00BA76B5"/>
    <w:rsid w:val="00BB18E7"/>
    <w:rsid w:val="00BB346A"/>
    <w:rsid w:val="00BB54CF"/>
    <w:rsid w:val="00BC58B8"/>
    <w:rsid w:val="00BC5BFC"/>
    <w:rsid w:val="00BC7F74"/>
    <w:rsid w:val="00BD67C7"/>
    <w:rsid w:val="00BD6B11"/>
    <w:rsid w:val="00BE04FA"/>
    <w:rsid w:val="00BE36B9"/>
    <w:rsid w:val="00BE4F61"/>
    <w:rsid w:val="00BE4FB9"/>
    <w:rsid w:val="00BF0C58"/>
    <w:rsid w:val="00BF207C"/>
    <w:rsid w:val="00BF3AA7"/>
    <w:rsid w:val="00BF67FD"/>
    <w:rsid w:val="00BF7C71"/>
    <w:rsid w:val="00C00BB7"/>
    <w:rsid w:val="00C0157C"/>
    <w:rsid w:val="00C02512"/>
    <w:rsid w:val="00C03BBE"/>
    <w:rsid w:val="00C04CE5"/>
    <w:rsid w:val="00C1075D"/>
    <w:rsid w:val="00C12324"/>
    <w:rsid w:val="00C123F2"/>
    <w:rsid w:val="00C14EDF"/>
    <w:rsid w:val="00C15AE2"/>
    <w:rsid w:val="00C217AD"/>
    <w:rsid w:val="00C21F40"/>
    <w:rsid w:val="00C22709"/>
    <w:rsid w:val="00C25035"/>
    <w:rsid w:val="00C25988"/>
    <w:rsid w:val="00C31467"/>
    <w:rsid w:val="00C33E03"/>
    <w:rsid w:val="00C41563"/>
    <w:rsid w:val="00C43258"/>
    <w:rsid w:val="00C45DAE"/>
    <w:rsid w:val="00C4658F"/>
    <w:rsid w:val="00C47D7E"/>
    <w:rsid w:val="00C506BA"/>
    <w:rsid w:val="00C52085"/>
    <w:rsid w:val="00C525DA"/>
    <w:rsid w:val="00C62D26"/>
    <w:rsid w:val="00C635C1"/>
    <w:rsid w:val="00C63F7E"/>
    <w:rsid w:val="00C7066B"/>
    <w:rsid w:val="00C72D76"/>
    <w:rsid w:val="00C77AC1"/>
    <w:rsid w:val="00C77BE2"/>
    <w:rsid w:val="00C80F1C"/>
    <w:rsid w:val="00C863D5"/>
    <w:rsid w:val="00C87B6E"/>
    <w:rsid w:val="00C91A55"/>
    <w:rsid w:val="00C931D7"/>
    <w:rsid w:val="00CA0F3B"/>
    <w:rsid w:val="00CA2B1A"/>
    <w:rsid w:val="00CA34FD"/>
    <w:rsid w:val="00CA3EBC"/>
    <w:rsid w:val="00CA562D"/>
    <w:rsid w:val="00CA64DD"/>
    <w:rsid w:val="00CB04F0"/>
    <w:rsid w:val="00CB2925"/>
    <w:rsid w:val="00CB3319"/>
    <w:rsid w:val="00CC13A0"/>
    <w:rsid w:val="00CC3288"/>
    <w:rsid w:val="00CC6145"/>
    <w:rsid w:val="00CC61D3"/>
    <w:rsid w:val="00CD5082"/>
    <w:rsid w:val="00CD5E41"/>
    <w:rsid w:val="00CD6139"/>
    <w:rsid w:val="00CD6275"/>
    <w:rsid w:val="00CE0A32"/>
    <w:rsid w:val="00CE1627"/>
    <w:rsid w:val="00CE3053"/>
    <w:rsid w:val="00CE4B8C"/>
    <w:rsid w:val="00CE6839"/>
    <w:rsid w:val="00CE7880"/>
    <w:rsid w:val="00CF0FEF"/>
    <w:rsid w:val="00CF23FA"/>
    <w:rsid w:val="00CF2AA7"/>
    <w:rsid w:val="00D01EFD"/>
    <w:rsid w:val="00D03210"/>
    <w:rsid w:val="00D03B61"/>
    <w:rsid w:val="00D06193"/>
    <w:rsid w:val="00D06ABE"/>
    <w:rsid w:val="00D07FEC"/>
    <w:rsid w:val="00D100A1"/>
    <w:rsid w:val="00D11110"/>
    <w:rsid w:val="00D1164C"/>
    <w:rsid w:val="00D122BA"/>
    <w:rsid w:val="00D13F86"/>
    <w:rsid w:val="00D1486D"/>
    <w:rsid w:val="00D148AF"/>
    <w:rsid w:val="00D15291"/>
    <w:rsid w:val="00D15F81"/>
    <w:rsid w:val="00D2003F"/>
    <w:rsid w:val="00D204BD"/>
    <w:rsid w:val="00D21536"/>
    <w:rsid w:val="00D31F28"/>
    <w:rsid w:val="00D34789"/>
    <w:rsid w:val="00D366AC"/>
    <w:rsid w:val="00D42EC0"/>
    <w:rsid w:val="00D432FB"/>
    <w:rsid w:val="00D4723F"/>
    <w:rsid w:val="00D5078B"/>
    <w:rsid w:val="00D5117C"/>
    <w:rsid w:val="00D51E00"/>
    <w:rsid w:val="00D52EFA"/>
    <w:rsid w:val="00D53022"/>
    <w:rsid w:val="00D531A8"/>
    <w:rsid w:val="00D60808"/>
    <w:rsid w:val="00D61AEF"/>
    <w:rsid w:val="00D6304D"/>
    <w:rsid w:val="00D67993"/>
    <w:rsid w:val="00D75918"/>
    <w:rsid w:val="00D7665D"/>
    <w:rsid w:val="00D819EA"/>
    <w:rsid w:val="00D86611"/>
    <w:rsid w:val="00D87BB2"/>
    <w:rsid w:val="00D96DCC"/>
    <w:rsid w:val="00DA091D"/>
    <w:rsid w:val="00DA2207"/>
    <w:rsid w:val="00DA468E"/>
    <w:rsid w:val="00DA5C10"/>
    <w:rsid w:val="00DB0852"/>
    <w:rsid w:val="00DB60C0"/>
    <w:rsid w:val="00DC01A8"/>
    <w:rsid w:val="00DC0B99"/>
    <w:rsid w:val="00DC3949"/>
    <w:rsid w:val="00DC3E3C"/>
    <w:rsid w:val="00DC4D97"/>
    <w:rsid w:val="00DC5132"/>
    <w:rsid w:val="00DC65D6"/>
    <w:rsid w:val="00DC789C"/>
    <w:rsid w:val="00DD0E0D"/>
    <w:rsid w:val="00DD2469"/>
    <w:rsid w:val="00DD7D9E"/>
    <w:rsid w:val="00DE7931"/>
    <w:rsid w:val="00DF1411"/>
    <w:rsid w:val="00DF2190"/>
    <w:rsid w:val="00DF2956"/>
    <w:rsid w:val="00DF62E5"/>
    <w:rsid w:val="00E01ABD"/>
    <w:rsid w:val="00E020BF"/>
    <w:rsid w:val="00E02345"/>
    <w:rsid w:val="00E05A0E"/>
    <w:rsid w:val="00E10287"/>
    <w:rsid w:val="00E11F3B"/>
    <w:rsid w:val="00E1202C"/>
    <w:rsid w:val="00E128CD"/>
    <w:rsid w:val="00E12A45"/>
    <w:rsid w:val="00E17CB4"/>
    <w:rsid w:val="00E208EF"/>
    <w:rsid w:val="00E2462E"/>
    <w:rsid w:val="00E249C0"/>
    <w:rsid w:val="00E26038"/>
    <w:rsid w:val="00E3433B"/>
    <w:rsid w:val="00E345A8"/>
    <w:rsid w:val="00E362F4"/>
    <w:rsid w:val="00E36F84"/>
    <w:rsid w:val="00E373F0"/>
    <w:rsid w:val="00E390D9"/>
    <w:rsid w:val="00E41189"/>
    <w:rsid w:val="00E4539C"/>
    <w:rsid w:val="00E45D0B"/>
    <w:rsid w:val="00E526B6"/>
    <w:rsid w:val="00E53C8C"/>
    <w:rsid w:val="00E55584"/>
    <w:rsid w:val="00E612D4"/>
    <w:rsid w:val="00E62BF2"/>
    <w:rsid w:val="00E644D9"/>
    <w:rsid w:val="00E645EE"/>
    <w:rsid w:val="00E64C82"/>
    <w:rsid w:val="00E67BF9"/>
    <w:rsid w:val="00E711C5"/>
    <w:rsid w:val="00E766AA"/>
    <w:rsid w:val="00E8162E"/>
    <w:rsid w:val="00E82ECB"/>
    <w:rsid w:val="00E834BD"/>
    <w:rsid w:val="00E84192"/>
    <w:rsid w:val="00E84BED"/>
    <w:rsid w:val="00E874E0"/>
    <w:rsid w:val="00E93D8D"/>
    <w:rsid w:val="00E94964"/>
    <w:rsid w:val="00EA0BED"/>
    <w:rsid w:val="00EA3C4F"/>
    <w:rsid w:val="00EA7D49"/>
    <w:rsid w:val="00EB1BF3"/>
    <w:rsid w:val="00EB446B"/>
    <w:rsid w:val="00EB44DE"/>
    <w:rsid w:val="00EB5BA5"/>
    <w:rsid w:val="00EC168D"/>
    <w:rsid w:val="00EC297B"/>
    <w:rsid w:val="00EC49A1"/>
    <w:rsid w:val="00EC560B"/>
    <w:rsid w:val="00ED2DF3"/>
    <w:rsid w:val="00ED33B9"/>
    <w:rsid w:val="00ED5E11"/>
    <w:rsid w:val="00ED7F4D"/>
    <w:rsid w:val="00EE3E91"/>
    <w:rsid w:val="00EE7490"/>
    <w:rsid w:val="00EF1150"/>
    <w:rsid w:val="00EF1C7A"/>
    <w:rsid w:val="00EF22DB"/>
    <w:rsid w:val="00EF3BBD"/>
    <w:rsid w:val="00F041A3"/>
    <w:rsid w:val="00F0527A"/>
    <w:rsid w:val="00F067B4"/>
    <w:rsid w:val="00F06D85"/>
    <w:rsid w:val="00F108E1"/>
    <w:rsid w:val="00F10E4A"/>
    <w:rsid w:val="00F120F3"/>
    <w:rsid w:val="00F15480"/>
    <w:rsid w:val="00F16ADB"/>
    <w:rsid w:val="00F202A0"/>
    <w:rsid w:val="00F20DCB"/>
    <w:rsid w:val="00F22FB7"/>
    <w:rsid w:val="00F30ECB"/>
    <w:rsid w:val="00F32570"/>
    <w:rsid w:val="00F40AC0"/>
    <w:rsid w:val="00F41C4F"/>
    <w:rsid w:val="00F43042"/>
    <w:rsid w:val="00F43CAF"/>
    <w:rsid w:val="00F43F6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CD1"/>
    <w:rsid w:val="00F60D11"/>
    <w:rsid w:val="00F644D6"/>
    <w:rsid w:val="00F64860"/>
    <w:rsid w:val="00F671D6"/>
    <w:rsid w:val="00F70E50"/>
    <w:rsid w:val="00F71192"/>
    <w:rsid w:val="00F72CC3"/>
    <w:rsid w:val="00F76AB9"/>
    <w:rsid w:val="00F76CE3"/>
    <w:rsid w:val="00F801B5"/>
    <w:rsid w:val="00F80CD6"/>
    <w:rsid w:val="00F81724"/>
    <w:rsid w:val="00F94E6C"/>
    <w:rsid w:val="00F97096"/>
    <w:rsid w:val="00FA2285"/>
    <w:rsid w:val="00FB0D07"/>
    <w:rsid w:val="00FB2121"/>
    <w:rsid w:val="00FB3636"/>
    <w:rsid w:val="00FB6749"/>
    <w:rsid w:val="00FC64D6"/>
    <w:rsid w:val="00FC6693"/>
    <w:rsid w:val="00FC7E96"/>
    <w:rsid w:val="00FD72DE"/>
    <w:rsid w:val="00FD7C3E"/>
    <w:rsid w:val="00FE0160"/>
    <w:rsid w:val="00FE2915"/>
    <w:rsid w:val="00FE6A20"/>
    <w:rsid w:val="00FF0505"/>
    <w:rsid w:val="00FF0793"/>
    <w:rsid w:val="00FF1C51"/>
    <w:rsid w:val="00FF2C8A"/>
    <w:rsid w:val="00FF2FF5"/>
    <w:rsid w:val="00FF31DE"/>
    <w:rsid w:val="00FF4656"/>
    <w:rsid w:val="00FF4A89"/>
    <w:rsid w:val="00FF4CF7"/>
    <w:rsid w:val="00FF67FF"/>
    <w:rsid w:val="00FF6B5A"/>
    <w:rsid w:val="0AA18EA4"/>
    <w:rsid w:val="0C794F40"/>
    <w:rsid w:val="11C1BC3A"/>
    <w:rsid w:val="15416EA5"/>
    <w:rsid w:val="1B792E04"/>
    <w:rsid w:val="224A5991"/>
    <w:rsid w:val="250D4E06"/>
    <w:rsid w:val="26F39314"/>
    <w:rsid w:val="295D964A"/>
    <w:rsid w:val="2E09A98D"/>
    <w:rsid w:val="2E9FEC1D"/>
    <w:rsid w:val="2FD858B9"/>
    <w:rsid w:val="301E1331"/>
    <w:rsid w:val="304CDC91"/>
    <w:rsid w:val="33228E8D"/>
    <w:rsid w:val="346FC860"/>
    <w:rsid w:val="350752C7"/>
    <w:rsid w:val="3DB8682D"/>
    <w:rsid w:val="3ED35A18"/>
    <w:rsid w:val="4036162C"/>
    <w:rsid w:val="4222A67F"/>
    <w:rsid w:val="47AE45D7"/>
    <w:rsid w:val="497C160B"/>
    <w:rsid w:val="49CBF0F2"/>
    <w:rsid w:val="4B9141C4"/>
    <w:rsid w:val="4F5451C3"/>
    <w:rsid w:val="4F880FCF"/>
    <w:rsid w:val="50BEEDED"/>
    <w:rsid w:val="53A05154"/>
    <w:rsid w:val="558C1FD9"/>
    <w:rsid w:val="5ED12F32"/>
    <w:rsid w:val="63527FFC"/>
    <w:rsid w:val="637C31D3"/>
    <w:rsid w:val="67BA8EB7"/>
    <w:rsid w:val="6A22ACA4"/>
    <w:rsid w:val="71CADBBE"/>
    <w:rsid w:val="73B9F2AE"/>
    <w:rsid w:val="741A1E02"/>
    <w:rsid w:val="74F25D67"/>
    <w:rsid w:val="751E0684"/>
    <w:rsid w:val="77350A4C"/>
    <w:rsid w:val="77399BC5"/>
    <w:rsid w:val="7983D073"/>
    <w:rsid w:val="7AA26A44"/>
    <w:rsid w:val="7B1A6BB2"/>
    <w:rsid w:val="7BA58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A21A55"/>
  <w15:docId w15:val="{CCD28703-F16A-4E89-A595-6BFE67C0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5085"/>
    <w:rPr>
      <w:rFonts w:ascii="Century Gothic" w:hAnsi="Century Gothic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C1494"/>
    <w:pPr>
      <w:numPr>
        <w:numId w:val="1"/>
      </w:numPr>
      <w:shd w:val="pct20" w:color="auto" w:fill="auto"/>
      <w:spacing w:before="240" w:after="12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C4CDE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503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711C5"/>
    <w:pPr>
      <w:tabs>
        <w:tab w:val="center" w:pos="4536"/>
        <w:tab w:val="right" w:pos="9072"/>
      </w:tabs>
    </w:pPr>
    <w:rPr>
      <w:sz w:val="16"/>
    </w:rPr>
  </w:style>
  <w:style w:type="character" w:styleId="Numrodepage">
    <w:name w:val="page number"/>
    <w:basedOn w:val="Policepardfaut"/>
    <w:rsid w:val="00C25035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C1494"/>
    <w:rPr>
      <w:rFonts w:ascii="Century Gothic" w:hAnsi="Century Gothic"/>
      <w:b/>
      <w:bCs/>
      <w:sz w:val="28"/>
      <w:szCs w:val="24"/>
      <w:shd w:val="pct20" w:color="auto" w:fill="auto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0C4CDE"/>
    <w:pPr>
      <w:numPr>
        <w:ilvl w:val="2"/>
        <w:numId w:val="3"/>
      </w:numPr>
      <w:ind w:left="1475" w:hanging="28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C4CDE"/>
    <w:rPr>
      <w:rFonts w:ascii="Century Gothic" w:hAnsi="Century Gothic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3F6BB7"/>
    <w:pPr>
      <w:spacing w:after="120"/>
      <w:jc w:val="both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A966E7"/>
    <w:rPr>
      <w:rFonts w:ascii="Century Gothic" w:hAnsi="Century Gothic"/>
      <w:sz w:val="22"/>
      <w:szCs w:val="22"/>
      <w:lang w:val="fr-FR" w:eastAsia="fr-FR"/>
    </w:rPr>
  </w:style>
  <w:style w:type="character" w:customStyle="1" w:styleId="emailCar">
    <w:name w:val="email Car"/>
    <w:basedOn w:val="CorpsdetexteCar"/>
    <w:link w:val="email"/>
    <w:rsid w:val="00620DC5"/>
    <w:rPr>
      <w:rFonts w:ascii="Century Gothic" w:hAnsi="Century Gothic"/>
      <w:b/>
      <w:sz w:val="16"/>
      <w:szCs w:val="22"/>
      <w:lang w:val="fr-FR" w:eastAsia="fr-FR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Century Gothic" w:hAnsi="Century Gothic"/>
      <w:b/>
      <w:caps/>
      <w:sz w:val="22"/>
      <w:szCs w:val="22"/>
      <w:lang w:val="fr-FR" w:eastAsia="fr-FR"/>
    </w:rPr>
  </w:style>
  <w:style w:type="table" w:styleId="Tableauclassique4">
    <w:name w:val="Table Classic 4"/>
    <w:basedOn w:val="TableauNormal"/>
    <w:rsid w:val="001568C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pPr>
        <w:jc w:val="center"/>
      </w:pPr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  <w:vAlign w:val="center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basedOn w:val="Policepardfaut"/>
    <w:rsid w:val="00FF4656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D2469"/>
    <w:pPr>
      <w:ind w:left="720"/>
      <w:contextualSpacing/>
      <w:jc w:val="both"/>
    </w:pPr>
  </w:style>
  <w:style w:type="paragraph" w:customStyle="1" w:styleId="Paragraphe">
    <w:name w:val="Paragraphe"/>
    <w:basedOn w:val="Normal"/>
    <w:qFormat/>
    <w:rsid w:val="000C4CDE"/>
    <w:pPr>
      <w:numPr>
        <w:ilvl w:val="1"/>
        <w:numId w:val="3"/>
      </w:numPr>
      <w:ind w:left="1208" w:hanging="357"/>
    </w:pPr>
  </w:style>
  <w:style w:type="paragraph" w:styleId="Liste">
    <w:name w:val="List"/>
    <w:basedOn w:val="Normal"/>
    <w:rsid w:val="003F6BB7"/>
    <w:pPr>
      <w:numPr>
        <w:numId w:val="2"/>
      </w:numPr>
      <w:ind w:left="567" w:hanging="567"/>
      <w:contextualSpacing/>
      <w:jc w:val="both"/>
    </w:pPr>
  </w:style>
  <w:style w:type="paragraph" w:styleId="Liste2">
    <w:name w:val="List 2"/>
    <w:basedOn w:val="Normal"/>
    <w:rsid w:val="003F6BB7"/>
    <w:pPr>
      <w:numPr>
        <w:ilvl w:val="1"/>
        <w:numId w:val="2"/>
      </w:numPr>
      <w:ind w:left="1418" w:hanging="567"/>
      <w:contextualSpacing/>
      <w:jc w:val="both"/>
    </w:pPr>
  </w:style>
  <w:style w:type="paragraph" w:styleId="Liste3">
    <w:name w:val="List 3"/>
    <w:basedOn w:val="Normal"/>
    <w:rsid w:val="003F6BB7"/>
    <w:pPr>
      <w:numPr>
        <w:ilvl w:val="2"/>
        <w:numId w:val="2"/>
      </w:numPr>
      <w:ind w:left="1702" w:hanging="284"/>
      <w:contextualSpacing/>
      <w:jc w:val="both"/>
    </w:pPr>
  </w:style>
  <w:style w:type="character" w:styleId="Mentionnonrsolue">
    <w:name w:val="Unresolved Mention"/>
    <w:basedOn w:val="Policepardfaut"/>
    <w:uiPriority w:val="99"/>
    <w:semiHidden/>
    <w:unhideWhenUsed/>
    <w:rsid w:val="00DC5132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E208EF"/>
    <w:rPr>
      <w:rFonts w:ascii="Century Gothic" w:hAnsi="Century Gothic"/>
      <w:sz w:val="22"/>
      <w:szCs w:val="22"/>
      <w:lang w:val="fr-FR" w:eastAsia="fr-FR"/>
    </w:rPr>
  </w:style>
  <w:style w:type="character" w:styleId="Marquedecommentaire">
    <w:name w:val="annotation reference"/>
    <w:basedOn w:val="Policepardfaut"/>
    <w:semiHidden/>
    <w:unhideWhenUsed/>
    <w:rsid w:val="00590DD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90DD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90DD6"/>
    <w:rPr>
      <w:rFonts w:ascii="Century Gothic" w:hAnsi="Century Gothic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90DD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90DD6"/>
    <w:rPr>
      <w:rFonts w:ascii="Century Gothic" w:hAnsi="Century Gothic"/>
      <w:b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TML-INF/secured_webshop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Modeles\Bureautique\02-Cahier_des_charges\M-TPI-CdC_P_Appro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4207f87ec79b8c56022de88b50245427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c8b9e57990b270170ec0b599fde8fb20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43231C6A-959F-4B0D-A98E-F4EFD2DE8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3B4223-E2BD-4178-9996-49553D9C6F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1B932-765D-4A46-B44C-F601906300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8EA9E8-3BB5-4A76-8042-864F008FC2FE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M-TPI-CdC_P_Appro.dotm</Template>
  <TotalTime>95</TotalTime>
  <Pages>3</Pages>
  <Words>755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TPI</vt:lpstr>
    </vt:vector>
  </TitlesOfParts>
  <Manager>PAT et JLD</Manager>
  <Company>ETML</Company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TPI</dc:title>
  <dc:subject/>
  <dc:creator>Cédric Schaffter</dc:creator>
  <cp:keywords/>
  <cp:lastModifiedBy>Kiril Bormin</cp:lastModifiedBy>
  <cp:revision>208</cp:revision>
  <cp:lastPrinted>2010-05-03T13:54:00Z</cp:lastPrinted>
  <dcterms:created xsi:type="dcterms:W3CDTF">2024-01-11T20:31:00Z</dcterms:created>
  <dcterms:modified xsi:type="dcterms:W3CDTF">2026-05-18T08:02:00Z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